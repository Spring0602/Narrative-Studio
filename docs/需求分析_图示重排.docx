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A3C2" w14:textId="77777777" w:rsidR="00B95708" w:rsidRDefault="00000000">
      <w:pPr>
        <w:pStyle w:val="af6"/>
        <w:spacing w:after="120"/>
      </w:pPr>
      <w:r>
        <w:t>需求分析和系统详细设计书</w:t>
      </w:r>
    </w:p>
    <w:p w14:paraId="63E24FD2" w14:textId="77777777" w:rsidR="00B95708" w:rsidRDefault="00000000">
      <w:pPr>
        <w:pStyle w:val="1"/>
        <w:spacing w:before="120" w:after="120"/>
        <w:jc w:val="left"/>
      </w:pPr>
      <w:r>
        <w:t>系统需求</w:t>
      </w:r>
    </w:p>
    <w:p w14:paraId="7C1D1F5A" w14:textId="77777777" w:rsidR="00B95708" w:rsidRDefault="00000000">
      <w:pPr>
        <w:pStyle w:val="20"/>
        <w:spacing w:before="120" w:after="120"/>
      </w:pPr>
      <w:r>
        <w:t>功能需求</w:t>
      </w:r>
    </w:p>
    <w:p w14:paraId="0448A766" w14:textId="77777777" w:rsidR="00B95708" w:rsidRDefault="00000000">
      <w:pPr>
        <w:pStyle w:val="3"/>
        <w:spacing w:before="120" w:after="120"/>
      </w:pPr>
      <w:r>
        <w:t>系统角色及其功能</w:t>
      </w:r>
    </w:p>
    <w:p w14:paraId="724AB683" w14:textId="77777777" w:rsidR="00B95708" w:rsidRDefault="00000000">
      <w:pPr>
        <w:ind w:firstLine="480"/>
      </w:pPr>
      <w:r>
        <w:t>叙事工坊是一款面向独立游戏开发者、互动小说作者及剧情策划人员的</w:t>
      </w:r>
      <w:r>
        <w:t xml:space="preserve"> Web </w:t>
      </w:r>
      <w:r>
        <w:t>端剧情创作工具。该系统将传统线性文本形态的剧情稿件，转化为由节点、选择分支、条件表达式与状态变量构成的可计算剧情模型，使创作者能够在作品发布前对玩家路径进行模拟推演，并检测剧情断链、分支不可达等结构性缺陷。通过对目标用户群体业务流程与协作关系的梳理与分析，本系统的用户角色可划分为以下四类，各类用户与系统功能之间的对应关系如</w:t>
      </w:r>
      <w:r>
        <w:rPr>
          <w:color w:val="EE0000"/>
        </w:rPr>
        <w:t>图</w:t>
      </w:r>
      <w:r>
        <w:rPr>
          <w:rFonts w:hint="eastAsia"/>
          <w:color w:val="EE0000"/>
        </w:rPr>
        <w:t>1</w:t>
      </w:r>
      <w:r>
        <w:t>所示。</w:t>
      </w:r>
    </w:p>
    <w:p w14:paraId="3748C437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  <w:bCs/>
        </w:rPr>
      </w:pPr>
      <w:r>
        <w:rPr>
          <w:b/>
          <w:bCs/>
        </w:rPr>
        <w:t>项目创建者（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>_</w:t>
      </w:r>
      <w:r>
        <w:rPr>
          <w:b/>
          <w:bCs/>
        </w:rPr>
        <w:t>项目创建者）</w:t>
      </w:r>
    </w:p>
    <w:p w14:paraId="7D9C38EF" w14:textId="77777777" w:rsidR="00B95708" w:rsidRDefault="00000000">
      <w:pPr>
        <w:ind w:firstLine="480"/>
      </w:pPr>
      <w:r>
        <w:t>项目创建者指的是剧情项目的发起方，是平台上剧情项目的建立者与负责人，主要包括独立游戏开发者、互动小说作者和剧情策划人员。</w:t>
      </w:r>
    </w:p>
    <w:p w14:paraId="6D41298C" w14:textId="77777777" w:rsidR="00B95708" w:rsidRDefault="00000000">
      <w:pPr>
        <w:ind w:firstLine="480"/>
      </w:pPr>
      <w:r>
        <w:t>项目创建者可以在平台上创建项目、设置项目信息、管理项目成员、维护基础设定以及发布测试版本。</w:t>
      </w:r>
    </w:p>
    <w:p w14:paraId="77E3E275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</w:rPr>
      </w:pPr>
      <w:r>
        <w:rPr>
          <w:b/>
        </w:rPr>
        <w:t>剧情协作者（</w:t>
      </w:r>
      <w:proofErr w:type="spellStart"/>
      <w:r>
        <w:rPr>
          <w:b/>
        </w:rPr>
        <w:t>ba</w:t>
      </w:r>
      <w:proofErr w:type="spellEnd"/>
      <w:r>
        <w:rPr>
          <w:b/>
        </w:rPr>
        <w:t>_</w:t>
      </w:r>
      <w:r>
        <w:rPr>
          <w:b/>
        </w:rPr>
        <w:t>剧情协作者）</w:t>
      </w:r>
    </w:p>
    <w:p w14:paraId="7C73936B" w14:textId="77777777" w:rsidR="00B95708" w:rsidRDefault="00000000">
      <w:pPr>
        <w:ind w:firstLine="480"/>
      </w:pPr>
      <w:r>
        <w:t>剧情协作者指的是受创建者邀请，加入项目的创作成员，是剧情内容的主要编写者。</w:t>
      </w:r>
    </w:p>
    <w:p w14:paraId="78EB65E1" w14:textId="77777777" w:rsidR="00B95708" w:rsidRDefault="00000000">
      <w:pPr>
        <w:ind w:firstLine="480"/>
      </w:pPr>
      <w:r>
        <w:t>剧情协作者可以编辑剧情节点、设置选择分支与条件、创建和管理状态变量，协助项目创建者完成剧情的搭建。</w:t>
      </w:r>
    </w:p>
    <w:p w14:paraId="79B06C3C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</w:rPr>
      </w:pPr>
      <w:r>
        <w:rPr>
          <w:b/>
        </w:rPr>
        <w:t>剧情测试者（</w:t>
      </w:r>
      <w:proofErr w:type="spellStart"/>
      <w:r>
        <w:rPr>
          <w:b/>
        </w:rPr>
        <w:t>ba</w:t>
      </w:r>
      <w:proofErr w:type="spellEnd"/>
      <w:r>
        <w:rPr>
          <w:b/>
        </w:rPr>
        <w:t>_</w:t>
      </w:r>
      <w:r>
        <w:rPr>
          <w:b/>
        </w:rPr>
        <w:t>剧情测试者）</w:t>
      </w:r>
    </w:p>
    <w:p w14:paraId="0035319D" w14:textId="77777777" w:rsidR="00B95708" w:rsidRDefault="00000000">
      <w:pPr>
        <w:ind w:firstLine="480"/>
      </w:pPr>
      <w:r>
        <w:t>剧情测试者则指的是参与剧情试玩的用户。在测试版本发布后，进入项目试玩。</w:t>
      </w:r>
    </w:p>
    <w:p w14:paraId="13BCF23C" w14:textId="77777777" w:rsidR="00B95708" w:rsidRDefault="00000000">
      <w:pPr>
        <w:ind w:firstLine="480"/>
      </w:pPr>
      <w:r>
        <w:t>剧情测试者可以沿着不同选择路径体验不同的剧情，查看剧情的走向与结局，并对发现的问题提交相应的反馈。</w:t>
      </w:r>
    </w:p>
    <w:p w14:paraId="52A5A2FE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</w:rPr>
      </w:pPr>
      <w:r>
        <w:rPr>
          <w:b/>
        </w:rPr>
        <w:t>系统管理员（</w:t>
      </w:r>
      <w:proofErr w:type="spellStart"/>
      <w:r>
        <w:rPr>
          <w:b/>
        </w:rPr>
        <w:t>ba</w:t>
      </w:r>
      <w:proofErr w:type="spellEnd"/>
      <w:r>
        <w:rPr>
          <w:b/>
        </w:rPr>
        <w:t>_</w:t>
      </w:r>
      <w:r>
        <w:rPr>
          <w:b/>
        </w:rPr>
        <w:t>系统管理员）</w:t>
      </w:r>
    </w:p>
    <w:p w14:paraId="376ABF26" w14:textId="77777777" w:rsidR="00B95708" w:rsidRDefault="00000000">
      <w:pPr>
        <w:ind w:firstLine="480"/>
      </w:pPr>
      <w:r>
        <w:t>系统管理员主要负责管理系统用户信息，处置异常项目数据、以及查看系统基础运行状态。</w:t>
      </w:r>
    </w:p>
    <w:p w14:paraId="1533EECC" w14:textId="77777777" w:rsidR="00B95708" w:rsidRDefault="00000000">
      <w:pPr>
        <w:pStyle w:val="aff2"/>
      </w:pPr>
      <w:r>
        <w:rPr>
          <w:noProof/>
        </w:rPr>
        <w:drawing>
          <wp:inline distT="0" distB="0" distL="0" distR="0" wp14:anchorId="276C2CA3" wp14:editId="7BF93A5C">
            <wp:extent cx="2356485" cy="2387600"/>
            <wp:effectExtent l="0" t="0" r="5715" b="0"/>
            <wp:docPr id="1493049320" name="图片 4" descr="系统角色图" title="系统角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9320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3253" cy="240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C15C" w14:textId="77777777" w:rsidR="00B95708" w:rsidRDefault="00000000">
      <w:pPr>
        <w:pStyle w:val="a2"/>
      </w:pPr>
      <w:r>
        <w:t xml:space="preserve">  </w:t>
      </w:r>
      <w:r>
        <w:t>系统角色图</w:t>
      </w:r>
    </w:p>
    <w:p w14:paraId="75729134" w14:textId="77777777" w:rsidR="00B95708" w:rsidRDefault="00000000">
      <w:pPr>
        <w:ind w:firstLine="480"/>
      </w:pPr>
      <w:r>
        <w:t>系统各角色对叙事工坊的整体需求如</w:t>
      </w:r>
      <w:r w:rsidR="00D920E0" w:rsidRPr="00D920E0">
        <w:rPr>
          <w:rFonts w:hint="eastAsia"/>
          <w:b/>
          <w:bCs/>
          <w:color w:val="EE0000"/>
        </w:rPr>
        <w:t>图</w:t>
      </w:r>
      <w:r w:rsidR="00D920E0" w:rsidRPr="00D920E0">
        <w:rPr>
          <w:rFonts w:hint="eastAsia"/>
          <w:b/>
          <w:bCs/>
          <w:color w:val="EE0000"/>
        </w:rPr>
        <w:t>2</w:t>
      </w:r>
      <w:r>
        <w:t>所示。</w:t>
      </w:r>
    </w:p>
    <w:p w14:paraId="47396D3A" w14:textId="77777777" w:rsidR="00D920E0" w:rsidRDefault="00D920E0">
      <w:pPr>
        <w:ind w:firstLine="480"/>
      </w:pPr>
      <w:r w:rsidRPr="00D920E0">
        <w:rPr>
          <w:noProof/>
        </w:rPr>
        <w:lastRenderedPageBreak/>
        <w:drawing>
          <wp:inline distT="0" distB="0" distL="0" distR="0" wp14:anchorId="38C7A487" wp14:editId="3F3344E1">
            <wp:extent cx="5759450" cy="3839845"/>
            <wp:effectExtent l="0" t="0" r="0" b="8255"/>
            <wp:docPr id="1204700463" name="图片 1" descr="叙事工坊主要用户角色及需求" title="叙事工坊主要用户角色及需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354C" w14:textId="77777777" w:rsidR="00D920E0" w:rsidRDefault="00D920E0" w:rsidP="00D920E0">
      <w:pPr>
        <w:pStyle w:val="a2"/>
      </w:pPr>
      <w:r>
        <w:rPr>
          <w:rFonts w:hint="eastAsia"/>
        </w:rPr>
        <w:t>叙事工坊主要用户角色及需求</w:t>
      </w:r>
    </w:p>
    <w:p w14:paraId="4BA95550" w14:textId="77777777" w:rsidR="00B95708" w:rsidRDefault="00000000">
      <w:pPr>
        <w:pStyle w:val="3"/>
        <w:spacing w:before="120" w:after="120"/>
      </w:pPr>
      <w:r>
        <w:t>需求规定</w:t>
      </w:r>
    </w:p>
    <w:p w14:paraId="3A3ABA73" w14:textId="77777777" w:rsidR="004B00F7" w:rsidRPr="004B00F7" w:rsidRDefault="004B00F7" w:rsidP="004B00F7">
      <w:pPr>
        <w:ind w:firstLine="480"/>
        <w:rPr>
          <w:rFonts w:ascii="宋体" w:hAnsi="宋体" w:hint="eastAsia"/>
        </w:rPr>
      </w:pPr>
      <w:r w:rsidRPr="004B00F7">
        <w:rPr>
          <w:rFonts w:ascii="宋体" w:hAnsi="宋体"/>
        </w:rPr>
        <w:t>根据对互动叙事创作领域的调研分析，Web 端剧情创作工具需要面向剧情创作者与独立创作团队，帮助其建立剧情项目、组织团队分工协作，将传统线性文本形态的剧情稿件转化为结构化、可编排、可测试的剧情数据，为剧情编写、模拟运行与结构检测提供全流程支持，使创作者能够及时发现并修复剧情结构中的问题，从而提升剧情创作与测试的效率。平台采用浏览器端应用与服务器端应用相结合的架构，要求操作简便、界面友好、运行稳定，为剧情创作工作提供实时、便捷的信息化管理手段。</w:t>
      </w:r>
    </w:p>
    <w:p w14:paraId="7A0FB1A7" w14:textId="77777777" w:rsidR="004B00F7" w:rsidRPr="004B00F7" w:rsidRDefault="004B00F7" w:rsidP="004B00F7">
      <w:pPr>
        <w:ind w:firstLine="480"/>
        <w:rPr>
          <w:rFonts w:ascii="宋体" w:hAnsi="宋体" w:hint="eastAsia"/>
        </w:rPr>
      </w:pPr>
      <w:r w:rsidRPr="004B00F7">
        <w:rPr>
          <w:rFonts w:ascii="宋体" w:hAnsi="宋体"/>
        </w:rPr>
        <w:t>根据对互动叙事创作实际业务流程的调研分析，叙事工坊平台主要包含账户管理、项目管理、角色与世界设定管理、状态变量管理、剧情节点与分支编辑、剧情模拟、剧情结构检测以及测试反馈等功能需求。</w:t>
      </w:r>
    </w:p>
    <w:p w14:paraId="471F58BE" w14:textId="77777777" w:rsidR="00B95708" w:rsidRDefault="00000000" w:rsidP="004B00F7">
      <w:pPr>
        <w:ind w:firstLine="482"/>
        <w:rPr>
          <w:b/>
          <w:bCs/>
        </w:rPr>
      </w:pPr>
      <w:r>
        <w:rPr>
          <w:b/>
          <w:bCs/>
        </w:rPr>
        <w:t>1.1.2.1</w:t>
      </w:r>
      <w:r>
        <w:rPr>
          <w:b/>
          <w:bCs/>
        </w:rPr>
        <w:t>功能点</w:t>
      </w:r>
      <w:r>
        <w:rPr>
          <w:b/>
          <w:bCs/>
        </w:rPr>
        <w:t>1</w:t>
      </w:r>
      <w:r>
        <w:rPr>
          <w:b/>
          <w:bCs/>
        </w:rPr>
        <w:t>：账户注册与登录</w:t>
      </w:r>
    </w:p>
    <w:p w14:paraId="189C3B48" w14:textId="77777777" w:rsidR="00B95708" w:rsidRPr="003726AE" w:rsidRDefault="00000000">
      <w:pPr>
        <w:ind w:firstLine="480"/>
      </w:pPr>
      <w:r>
        <w:t>用户需要系统提供账户管理功能，主要包括账户注册、登录、退出登录、修改密码、找回密码等通用功能，详细的用例</w:t>
      </w:r>
      <w:r w:rsidR="00171B9D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</w:t>
      </w:r>
      <w:r w:rsidR="00D920E0">
        <w:rPr>
          <w:rFonts w:hint="eastAsia"/>
          <w:color w:val="EE0000"/>
        </w:rPr>
        <w:t>，</w:t>
      </w:r>
      <w:r w:rsidR="00171B9D">
        <w:rPr>
          <w:rFonts w:hint="eastAsia"/>
          <w:color w:val="EE0000"/>
        </w:rPr>
        <w:t>表</w:t>
      </w:r>
      <w:r w:rsidR="00171B9D">
        <w:rPr>
          <w:rFonts w:hint="eastAsia"/>
          <w:color w:val="EE0000"/>
        </w:rPr>
        <w:t>2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3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4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5</w:t>
      </w:r>
      <w:r>
        <w:t>所示。</w:t>
      </w:r>
      <w:r w:rsidR="00B507D9">
        <w:rPr>
          <w:rFonts w:hint="eastAsia"/>
        </w:rPr>
        <w:t>详细的用例流程图如</w:t>
      </w:r>
      <w:r w:rsidR="00B507D9" w:rsidRPr="003726AE">
        <w:rPr>
          <w:rFonts w:hint="eastAsia"/>
          <w:b/>
          <w:bCs/>
          <w:color w:val="5B9BD5" w:themeColor="accent1"/>
        </w:rPr>
        <w:t>图</w:t>
      </w:r>
      <w:r w:rsidR="00B507D9" w:rsidRPr="003726AE">
        <w:rPr>
          <w:rFonts w:hint="eastAsia"/>
          <w:b/>
          <w:bCs/>
          <w:color w:val="5B9BD5" w:themeColor="accent1"/>
        </w:rPr>
        <w:t>3</w:t>
      </w:r>
      <w:r w:rsidR="003726AE" w:rsidRPr="003726AE">
        <w:rPr>
          <w:rFonts w:hint="eastAsia"/>
          <w:b/>
          <w:bCs/>
          <w:color w:val="5B9BD5" w:themeColor="accent1"/>
        </w:rPr>
        <w:t>~</w:t>
      </w:r>
      <w:r w:rsidR="003726AE" w:rsidRPr="003726AE">
        <w:rPr>
          <w:rFonts w:hint="eastAsia"/>
          <w:b/>
          <w:bCs/>
          <w:color w:val="5B9BD5" w:themeColor="accent1"/>
        </w:rPr>
        <w:t>图</w:t>
      </w:r>
      <w:r w:rsidR="003726AE" w:rsidRPr="003726AE">
        <w:rPr>
          <w:rFonts w:hint="eastAsia"/>
          <w:b/>
          <w:bCs/>
          <w:color w:val="5B9BD5" w:themeColor="accent1"/>
        </w:rPr>
        <w:t>7</w:t>
      </w:r>
      <w:r w:rsidR="003726AE">
        <w:rPr>
          <w:rFonts w:hint="eastAsia"/>
        </w:rPr>
        <w:t>所示。</w:t>
      </w:r>
    </w:p>
    <w:p w14:paraId="3C9AECDB" w14:textId="77777777" w:rsidR="001376B0" w:rsidRDefault="001376B0" w:rsidP="001376B0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_注册用例描述表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397D5B60" w14:textId="77777777" w:rsidTr="002C3498">
        <w:tc>
          <w:tcPr>
            <w:tcW w:w="1587" w:type="dxa"/>
          </w:tcPr>
          <w:p w14:paraId="1E7D7423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DDD2FBE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注册</w:t>
            </w:r>
          </w:p>
        </w:tc>
      </w:tr>
      <w:tr w:rsidR="001376B0" w14:paraId="70A00487" w14:textId="77777777" w:rsidTr="002C3498">
        <w:tc>
          <w:tcPr>
            <w:tcW w:w="1587" w:type="dxa"/>
          </w:tcPr>
          <w:p w14:paraId="1927331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FDEC7B4" w14:textId="77777777" w:rsidR="001376B0" w:rsidRDefault="001376B0" w:rsidP="001376B0">
            <w:pPr>
              <w:pStyle w:val="aa"/>
            </w:pPr>
            <w:r>
              <w:t>register</w:t>
            </w:r>
          </w:p>
        </w:tc>
      </w:tr>
      <w:tr w:rsidR="001376B0" w14:paraId="64505513" w14:textId="77777777" w:rsidTr="002C3498">
        <w:tc>
          <w:tcPr>
            <w:tcW w:w="1587" w:type="dxa"/>
          </w:tcPr>
          <w:p w14:paraId="45DA9B77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E8AF7C6" w14:textId="77777777" w:rsidR="001376B0" w:rsidRDefault="001376B0" w:rsidP="001376B0">
            <w:pPr>
              <w:pStyle w:val="aa"/>
            </w:pPr>
            <w:r>
              <w:t>用户通过此用例向系统提交注册申请，创建系统账户。</w:t>
            </w:r>
          </w:p>
        </w:tc>
      </w:tr>
      <w:tr w:rsidR="001376B0" w14:paraId="770D2253" w14:textId="77777777" w:rsidTr="002C3498">
        <w:tc>
          <w:tcPr>
            <w:tcW w:w="1587" w:type="dxa"/>
          </w:tcPr>
          <w:p w14:paraId="78DC945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133B0A9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3104BB4D" w14:textId="77777777" w:rsidTr="002C3498">
        <w:tc>
          <w:tcPr>
            <w:tcW w:w="1587" w:type="dxa"/>
          </w:tcPr>
          <w:p w14:paraId="4DEACFAD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42DEDB3" w14:textId="77777777" w:rsidR="001376B0" w:rsidRDefault="001376B0" w:rsidP="001376B0">
            <w:pPr>
              <w:pStyle w:val="aa"/>
            </w:pPr>
            <w:r>
              <w:t>用户已打开注册页面，尚未拥有系统账户。</w:t>
            </w:r>
          </w:p>
        </w:tc>
      </w:tr>
      <w:tr w:rsidR="001376B0" w14:paraId="32CC5C59" w14:textId="77777777" w:rsidTr="002C3498">
        <w:tc>
          <w:tcPr>
            <w:tcW w:w="1587" w:type="dxa"/>
          </w:tcPr>
          <w:p w14:paraId="1D92598F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12827B99" w14:textId="77777777" w:rsidR="001376B0" w:rsidRDefault="001376B0" w:rsidP="001376B0">
            <w:pPr>
              <w:pStyle w:val="aa"/>
            </w:pPr>
            <w:r>
              <w:t>系统创建用户账户，密码以摘要形式保存，提示注册成功。</w:t>
            </w:r>
          </w:p>
        </w:tc>
      </w:tr>
      <w:tr w:rsidR="001376B0" w14:paraId="15F7E6C5" w14:textId="77777777" w:rsidTr="002C3498">
        <w:tc>
          <w:tcPr>
            <w:tcW w:w="1587" w:type="dxa"/>
          </w:tcPr>
          <w:p w14:paraId="64FF8BE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lastRenderedPageBreak/>
              <w:t>主事件流</w:t>
            </w:r>
          </w:p>
        </w:tc>
        <w:tc>
          <w:tcPr>
            <w:tcW w:w="7257" w:type="dxa"/>
          </w:tcPr>
          <w:p w14:paraId="3AA751B8" w14:textId="77777777" w:rsidR="001376B0" w:rsidRDefault="001376B0" w:rsidP="001376B0">
            <w:pPr>
              <w:pStyle w:val="aa"/>
            </w:pPr>
            <w:r>
              <w:t>用户在注册页填写用户名、密码等基本注册信息并提交注册申请</w:t>
            </w:r>
          </w:p>
          <w:p w14:paraId="3FF6E526" w14:textId="77777777" w:rsidR="001376B0" w:rsidRDefault="001376B0" w:rsidP="001376B0">
            <w:pPr>
              <w:pStyle w:val="aa"/>
            </w:pPr>
            <w:r>
              <w:t>系统校验输入格式</w:t>
            </w:r>
          </w:p>
          <w:p w14:paraId="7DC1AC75" w14:textId="77777777" w:rsidR="001376B0" w:rsidRDefault="001376B0" w:rsidP="001376B0">
            <w:pPr>
              <w:pStyle w:val="aa"/>
            </w:pPr>
            <w:r>
              <w:t>系统检查用户名未被占用</w:t>
            </w:r>
          </w:p>
          <w:p w14:paraId="0A01F38D" w14:textId="77777777" w:rsidR="001376B0" w:rsidRDefault="001376B0" w:rsidP="001376B0">
            <w:pPr>
              <w:pStyle w:val="aa"/>
            </w:pPr>
            <w:r>
              <w:t>系统创建账户并以摘要形式保存密码</w:t>
            </w:r>
          </w:p>
          <w:p w14:paraId="07E92332" w14:textId="77777777" w:rsidR="001376B0" w:rsidRDefault="001376B0" w:rsidP="001376B0">
            <w:pPr>
              <w:pStyle w:val="aa"/>
            </w:pPr>
            <w:r>
              <w:t>系统提示注册成功并跳转登录页</w:t>
            </w:r>
          </w:p>
        </w:tc>
      </w:tr>
      <w:tr w:rsidR="001376B0" w14:paraId="6F1E305C" w14:textId="77777777" w:rsidTr="002C3498">
        <w:tc>
          <w:tcPr>
            <w:tcW w:w="1587" w:type="dxa"/>
          </w:tcPr>
          <w:p w14:paraId="625CD07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1DB6F260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输入格式不合法：系统提示后重新填写，返回步骤</w:t>
            </w:r>
            <w:r>
              <w:t>1</w:t>
            </w:r>
          </w:p>
          <w:p w14:paraId="0E7D11BD" w14:textId="77777777" w:rsidR="001376B0" w:rsidRDefault="001376B0" w:rsidP="001376B0">
            <w:pPr>
              <w:pStyle w:val="aa"/>
            </w:pPr>
            <w:r>
              <w:t xml:space="preserve">3.a </w:t>
            </w:r>
            <w:r>
              <w:t>用户名已存在：系统提示更换后重新填写，返回步骤</w:t>
            </w:r>
            <w:r>
              <w:t>1</w:t>
            </w:r>
          </w:p>
        </w:tc>
      </w:tr>
      <w:tr w:rsidR="001376B0" w14:paraId="698BDBBA" w14:textId="77777777" w:rsidTr="002C3498">
        <w:tc>
          <w:tcPr>
            <w:tcW w:w="1587" w:type="dxa"/>
          </w:tcPr>
          <w:p w14:paraId="74323C2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63B3C7A" w14:textId="77777777" w:rsidR="001376B0" w:rsidRDefault="001376B0" w:rsidP="001376B0">
            <w:pPr>
              <w:pStyle w:val="aa"/>
            </w:pPr>
            <w:r>
              <w:t>用户名全局唯一；密码不以明文形式保存。</w:t>
            </w:r>
          </w:p>
        </w:tc>
      </w:tr>
      <w:tr w:rsidR="001376B0" w14:paraId="446ED885" w14:textId="77777777" w:rsidTr="002C3498">
        <w:tc>
          <w:tcPr>
            <w:tcW w:w="1587" w:type="dxa"/>
          </w:tcPr>
          <w:p w14:paraId="35794C6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9740EF7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4D5AF441" w14:textId="77777777" w:rsidTr="002C3498">
        <w:tc>
          <w:tcPr>
            <w:tcW w:w="1587" w:type="dxa"/>
          </w:tcPr>
          <w:p w14:paraId="6B754865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0D6741FB" w14:textId="77777777" w:rsidR="001376B0" w:rsidRDefault="001376B0" w:rsidP="001376B0">
            <w:pPr>
              <w:pStyle w:val="aa"/>
            </w:pPr>
            <w:r>
              <w:t>密码以摘要形式存储、不得明文传输（安全需求）</w:t>
            </w:r>
          </w:p>
        </w:tc>
      </w:tr>
    </w:tbl>
    <w:p w14:paraId="355932B0" w14:textId="77777777" w:rsidR="00F6746D" w:rsidRDefault="00F6746D" w:rsidP="00B507D9">
      <w:pPr>
        <w:pStyle w:val="aff2"/>
      </w:pPr>
      <w:r w:rsidRPr="00B507D9">
        <w:rPr>
          <w:noProof/>
        </w:rPr>
        <w:drawing>
          <wp:inline distT="0" distB="0" distL="0" distR="0" wp14:anchorId="34E02101" wp14:editId="7DC24E27">
            <wp:extent cx="5521124" cy="5358765"/>
            <wp:effectExtent l="0" t="0" r="3810" b="0"/>
            <wp:docPr id="1910041097" name="图片 1" descr="用户注册用例流程图" title="用户注册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1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124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51F2" w14:textId="77777777" w:rsidR="00B11545" w:rsidRDefault="00B11545" w:rsidP="00B11545">
      <w:pPr>
        <w:pStyle w:val="a2"/>
      </w:pPr>
      <w:r>
        <w:rPr>
          <w:rFonts w:hint="eastAsia"/>
        </w:rPr>
        <w:t>用户注册用例流程图</w:t>
      </w:r>
    </w:p>
    <w:p w14:paraId="532679BE" w14:textId="77777777" w:rsidR="00B11545" w:rsidRDefault="00B11545" w:rsidP="00B11545">
      <w:pPr>
        <w:ind w:firstLine="480"/>
      </w:pPr>
    </w:p>
    <w:p w14:paraId="06195D25" w14:textId="77777777" w:rsidR="00B11545" w:rsidRPr="00B11545" w:rsidRDefault="00B11545" w:rsidP="00B11545">
      <w:pPr>
        <w:ind w:firstLineChars="0" w:firstLine="0"/>
      </w:pPr>
    </w:p>
    <w:p w14:paraId="1617163B" w14:textId="77777777" w:rsidR="00AE5D3B" w:rsidRDefault="001376B0" w:rsidP="001376B0">
      <w:pPr>
        <w:pStyle w:val="a1"/>
      </w:pPr>
      <w:proofErr w:type="spellStart"/>
      <w:r w:rsidRPr="001376B0">
        <w:lastRenderedPageBreak/>
        <w:t>bu</w:t>
      </w:r>
      <w:proofErr w:type="spellEnd"/>
      <w:r w:rsidRPr="001376B0">
        <w:t>_</w:t>
      </w:r>
      <w:r w:rsidRPr="001376B0">
        <w:t>登录用例描述表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4370D1EB" w14:textId="77777777" w:rsidTr="002C3498">
        <w:tc>
          <w:tcPr>
            <w:tcW w:w="1587" w:type="dxa"/>
          </w:tcPr>
          <w:p w14:paraId="0EBC9B5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74A04480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登录</w:t>
            </w:r>
          </w:p>
        </w:tc>
      </w:tr>
      <w:tr w:rsidR="001376B0" w14:paraId="2E5A8597" w14:textId="77777777" w:rsidTr="002C3498">
        <w:tc>
          <w:tcPr>
            <w:tcW w:w="1587" w:type="dxa"/>
          </w:tcPr>
          <w:p w14:paraId="5A32021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4B87A890" w14:textId="77777777" w:rsidR="001376B0" w:rsidRDefault="001376B0" w:rsidP="001376B0">
            <w:pPr>
              <w:pStyle w:val="aa"/>
            </w:pPr>
            <w:r>
              <w:t>login</w:t>
            </w:r>
          </w:p>
        </w:tc>
      </w:tr>
      <w:tr w:rsidR="001376B0" w14:paraId="47CD8C22" w14:textId="77777777" w:rsidTr="002C3498">
        <w:tc>
          <w:tcPr>
            <w:tcW w:w="1587" w:type="dxa"/>
          </w:tcPr>
          <w:p w14:paraId="61C3AD3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2AD851F9" w14:textId="77777777" w:rsidR="001376B0" w:rsidRDefault="001376B0" w:rsidP="001376B0">
            <w:pPr>
              <w:pStyle w:val="aa"/>
            </w:pPr>
            <w:r>
              <w:t>用户通过此用例验证身份并进入系统。</w:t>
            </w:r>
          </w:p>
        </w:tc>
      </w:tr>
      <w:tr w:rsidR="001376B0" w14:paraId="339DE1E0" w14:textId="77777777" w:rsidTr="002C3498">
        <w:tc>
          <w:tcPr>
            <w:tcW w:w="1587" w:type="dxa"/>
          </w:tcPr>
          <w:p w14:paraId="3385C38D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DABD1D7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413CB7A7" w14:textId="77777777" w:rsidTr="002C3498">
        <w:tc>
          <w:tcPr>
            <w:tcW w:w="1587" w:type="dxa"/>
          </w:tcPr>
          <w:p w14:paraId="4AEF0DC4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FEFE54E" w14:textId="77777777" w:rsidR="001376B0" w:rsidRDefault="001376B0" w:rsidP="001376B0">
            <w:pPr>
              <w:pStyle w:val="aa"/>
            </w:pPr>
            <w:r>
              <w:t>用户已注册账户，处于登录页。</w:t>
            </w:r>
          </w:p>
        </w:tc>
      </w:tr>
      <w:tr w:rsidR="001376B0" w14:paraId="55AC51F3" w14:textId="77777777" w:rsidTr="002C3498">
        <w:tc>
          <w:tcPr>
            <w:tcW w:w="1587" w:type="dxa"/>
          </w:tcPr>
          <w:p w14:paraId="515E651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2D594B59" w14:textId="77777777" w:rsidR="001376B0" w:rsidRDefault="001376B0" w:rsidP="001376B0">
            <w:pPr>
              <w:pStyle w:val="aa"/>
            </w:pPr>
            <w:r>
              <w:t>系统签发登录令牌，用户进入项目工作台。</w:t>
            </w:r>
          </w:p>
        </w:tc>
      </w:tr>
      <w:tr w:rsidR="001376B0" w14:paraId="743CE74D" w14:textId="77777777" w:rsidTr="002C3498">
        <w:tc>
          <w:tcPr>
            <w:tcW w:w="1587" w:type="dxa"/>
          </w:tcPr>
          <w:p w14:paraId="4ED0AF1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6DA0110" w14:textId="77777777" w:rsidR="001376B0" w:rsidRDefault="001376B0" w:rsidP="001376B0">
            <w:pPr>
              <w:pStyle w:val="aa"/>
            </w:pPr>
            <w:r>
              <w:t>用户在登录页输入用户名和密码并提交登录操作</w:t>
            </w:r>
          </w:p>
          <w:p w14:paraId="64679861" w14:textId="77777777" w:rsidR="001376B0" w:rsidRDefault="001376B0" w:rsidP="001376B0">
            <w:pPr>
              <w:pStyle w:val="aa"/>
            </w:pPr>
            <w:r>
              <w:t>系统校验用户名存在且密码正确</w:t>
            </w:r>
          </w:p>
          <w:p w14:paraId="754DABB5" w14:textId="77777777" w:rsidR="001376B0" w:rsidRDefault="001376B0" w:rsidP="001376B0">
            <w:pPr>
              <w:pStyle w:val="aa"/>
            </w:pPr>
            <w:r>
              <w:t>系统签发登录令牌</w:t>
            </w:r>
          </w:p>
          <w:p w14:paraId="3FC1433A" w14:textId="77777777" w:rsidR="001376B0" w:rsidRDefault="001376B0" w:rsidP="001376B0">
            <w:pPr>
              <w:pStyle w:val="aa"/>
            </w:pPr>
            <w:r>
              <w:t>用户进入项目工作台</w:t>
            </w:r>
          </w:p>
        </w:tc>
      </w:tr>
      <w:tr w:rsidR="001376B0" w14:paraId="4856E345" w14:textId="77777777" w:rsidTr="002C3498">
        <w:tc>
          <w:tcPr>
            <w:tcW w:w="1587" w:type="dxa"/>
          </w:tcPr>
          <w:p w14:paraId="5F82700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2A0FBA18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密码错误：系统提示重新输入</w:t>
            </w:r>
          </w:p>
          <w:p w14:paraId="3862FB7E" w14:textId="77777777" w:rsidR="001376B0" w:rsidRDefault="001376B0" w:rsidP="001376B0">
            <w:pPr>
              <w:pStyle w:val="aa"/>
            </w:pPr>
            <w:r>
              <w:t xml:space="preserve">2.b </w:t>
            </w:r>
            <w:r>
              <w:t>连续多次失败：系统限制尝试频率</w:t>
            </w:r>
          </w:p>
        </w:tc>
      </w:tr>
      <w:tr w:rsidR="001376B0" w14:paraId="1F5AC4CC" w14:textId="77777777" w:rsidTr="002C3498">
        <w:tc>
          <w:tcPr>
            <w:tcW w:w="1587" w:type="dxa"/>
          </w:tcPr>
          <w:p w14:paraId="4859A76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327721DC" w14:textId="77777777" w:rsidR="001376B0" w:rsidRDefault="001376B0" w:rsidP="001376B0">
            <w:pPr>
              <w:pStyle w:val="aa"/>
            </w:pPr>
            <w:r>
              <w:t>未登录用户不能访问任何项目资源。</w:t>
            </w:r>
          </w:p>
        </w:tc>
      </w:tr>
      <w:tr w:rsidR="001376B0" w14:paraId="3C8EF271" w14:textId="77777777" w:rsidTr="002C3498">
        <w:tc>
          <w:tcPr>
            <w:tcW w:w="1587" w:type="dxa"/>
          </w:tcPr>
          <w:p w14:paraId="783C91B5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46AED785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6136D4BE" w14:textId="77777777" w:rsidTr="002C3498">
        <w:tc>
          <w:tcPr>
            <w:tcW w:w="1587" w:type="dxa"/>
          </w:tcPr>
          <w:p w14:paraId="52F7ACD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02ADD0FB" w14:textId="77777777" w:rsidR="001376B0" w:rsidRDefault="001376B0" w:rsidP="001376B0">
            <w:pPr>
              <w:pStyle w:val="aa"/>
            </w:pPr>
            <w:r>
              <w:t>采用</w:t>
            </w:r>
            <w:r>
              <w:t>JWT</w:t>
            </w:r>
            <w:r>
              <w:t>令牌进行登录态校验（安全需求）</w:t>
            </w:r>
          </w:p>
        </w:tc>
      </w:tr>
    </w:tbl>
    <w:p w14:paraId="0F8C79A3" w14:textId="77777777" w:rsidR="00B507D9" w:rsidRDefault="00B507D9" w:rsidP="00B507D9">
      <w:pPr>
        <w:pStyle w:val="aff2"/>
      </w:pPr>
      <w:r w:rsidRPr="00B507D9">
        <w:rPr>
          <w:noProof/>
        </w:rPr>
        <w:drawing>
          <wp:inline distT="0" distB="0" distL="0" distR="0" wp14:anchorId="6CA07575" wp14:editId="087D6E75">
            <wp:extent cx="4819015" cy="3952755"/>
            <wp:effectExtent l="0" t="0" r="635" b="0"/>
            <wp:docPr id="45233254" name="图片 1" descr="注册用例流程图" title="注册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584" cy="395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08F5" w14:textId="77777777" w:rsidR="00B11545" w:rsidRDefault="00B11545" w:rsidP="00B11545">
      <w:pPr>
        <w:pStyle w:val="a2"/>
      </w:pPr>
      <w:r>
        <w:rPr>
          <w:rFonts w:hint="eastAsia"/>
        </w:rPr>
        <w:t>注册用例流程图</w:t>
      </w:r>
    </w:p>
    <w:p w14:paraId="2A1B4EF6" w14:textId="77777777" w:rsidR="00B11545" w:rsidRPr="00B11545" w:rsidRDefault="00B11545" w:rsidP="00B11545">
      <w:pPr>
        <w:ind w:firstLine="480"/>
      </w:pPr>
    </w:p>
    <w:p w14:paraId="74B0F06E" w14:textId="77777777" w:rsidR="001376B0" w:rsidRDefault="001376B0" w:rsidP="001376B0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_退出登录用例描述表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5C305783" w14:textId="77777777" w:rsidTr="002C3498">
        <w:tc>
          <w:tcPr>
            <w:tcW w:w="1587" w:type="dxa"/>
          </w:tcPr>
          <w:p w14:paraId="4304AD9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58436A0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退出登录</w:t>
            </w:r>
          </w:p>
        </w:tc>
      </w:tr>
      <w:tr w:rsidR="001376B0" w14:paraId="7282D5D8" w14:textId="77777777" w:rsidTr="002C3498">
        <w:tc>
          <w:tcPr>
            <w:tcW w:w="1587" w:type="dxa"/>
          </w:tcPr>
          <w:p w14:paraId="459A300E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47325F67" w14:textId="77777777" w:rsidR="001376B0" w:rsidRDefault="001376B0" w:rsidP="001376B0">
            <w:pPr>
              <w:pStyle w:val="aa"/>
            </w:pPr>
            <w:r>
              <w:t>logout</w:t>
            </w:r>
          </w:p>
        </w:tc>
      </w:tr>
      <w:tr w:rsidR="001376B0" w14:paraId="5AE2A295" w14:textId="77777777" w:rsidTr="002C3498">
        <w:tc>
          <w:tcPr>
            <w:tcW w:w="1587" w:type="dxa"/>
          </w:tcPr>
          <w:p w14:paraId="2052C11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21C698DA" w14:textId="77777777" w:rsidR="001376B0" w:rsidRDefault="001376B0" w:rsidP="001376B0">
            <w:pPr>
              <w:pStyle w:val="aa"/>
            </w:pPr>
            <w:r>
              <w:t>用户通过此用例退出系统登录状态。</w:t>
            </w:r>
          </w:p>
        </w:tc>
      </w:tr>
      <w:tr w:rsidR="001376B0" w14:paraId="6E7A5D32" w14:textId="77777777" w:rsidTr="002C3498">
        <w:tc>
          <w:tcPr>
            <w:tcW w:w="1587" w:type="dxa"/>
          </w:tcPr>
          <w:p w14:paraId="4384219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F099A89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6FA49757" w14:textId="77777777" w:rsidTr="002C3498">
        <w:tc>
          <w:tcPr>
            <w:tcW w:w="1587" w:type="dxa"/>
          </w:tcPr>
          <w:p w14:paraId="675648CA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74335083" w14:textId="77777777" w:rsidR="001376B0" w:rsidRDefault="001376B0" w:rsidP="001376B0">
            <w:pPr>
              <w:pStyle w:val="aa"/>
            </w:pPr>
            <w:r>
              <w:t>用户已登录系统。</w:t>
            </w:r>
          </w:p>
        </w:tc>
      </w:tr>
      <w:tr w:rsidR="001376B0" w14:paraId="0DF168A5" w14:textId="77777777" w:rsidTr="002C3498">
        <w:tc>
          <w:tcPr>
            <w:tcW w:w="1587" w:type="dxa"/>
          </w:tcPr>
          <w:p w14:paraId="184ED83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23C9C0AD" w14:textId="77777777" w:rsidR="001376B0" w:rsidRDefault="001376B0" w:rsidP="001376B0">
            <w:pPr>
              <w:pStyle w:val="aa"/>
            </w:pPr>
            <w:r>
              <w:t>系统清除本地登录令牌，返回登录页。</w:t>
            </w:r>
          </w:p>
        </w:tc>
      </w:tr>
      <w:tr w:rsidR="001376B0" w14:paraId="7A07E4AB" w14:textId="77777777" w:rsidTr="002C3498">
        <w:tc>
          <w:tcPr>
            <w:tcW w:w="1587" w:type="dxa"/>
          </w:tcPr>
          <w:p w14:paraId="0148337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49EB5EE8" w14:textId="77777777" w:rsidR="001376B0" w:rsidRDefault="001376B0" w:rsidP="001376B0">
            <w:pPr>
              <w:pStyle w:val="aa"/>
            </w:pPr>
            <w:r>
              <w:t>用户在系统内选择退出登录</w:t>
            </w:r>
          </w:p>
          <w:p w14:paraId="65A4BBBA" w14:textId="77777777" w:rsidR="001376B0" w:rsidRDefault="001376B0" w:rsidP="001376B0">
            <w:pPr>
              <w:pStyle w:val="aa"/>
            </w:pPr>
            <w:r>
              <w:t>系统清除本地保存的登录令牌</w:t>
            </w:r>
          </w:p>
          <w:p w14:paraId="7BC2C4E1" w14:textId="77777777" w:rsidR="001376B0" w:rsidRDefault="001376B0" w:rsidP="001376B0">
            <w:pPr>
              <w:pStyle w:val="aa"/>
            </w:pPr>
            <w:r>
              <w:t>系统返回登录页</w:t>
            </w:r>
          </w:p>
        </w:tc>
      </w:tr>
      <w:tr w:rsidR="001376B0" w14:paraId="48F16F4A" w14:textId="77777777" w:rsidTr="002C3498">
        <w:tc>
          <w:tcPr>
            <w:tcW w:w="1587" w:type="dxa"/>
          </w:tcPr>
          <w:p w14:paraId="1BDC7AE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74645A84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本地令牌已失效：系统直接返回登录页</w:t>
            </w:r>
          </w:p>
        </w:tc>
      </w:tr>
      <w:tr w:rsidR="001376B0" w14:paraId="779F44E9" w14:textId="77777777" w:rsidTr="002C3498">
        <w:tc>
          <w:tcPr>
            <w:tcW w:w="1587" w:type="dxa"/>
          </w:tcPr>
          <w:p w14:paraId="7147551A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898C3E0" w14:textId="77777777" w:rsidR="001376B0" w:rsidRDefault="001376B0" w:rsidP="001376B0">
            <w:pPr>
              <w:pStyle w:val="aa"/>
            </w:pPr>
            <w:r>
              <w:t>退出后再访问项目资源需要重新登录。</w:t>
            </w:r>
          </w:p>
        </w:tc>
      </w:tr>
      <w:tr w:rsidR="001376B0" w14:paraId="361A85B7" w14:textId="77777777" w:rsidTr="002C3498">
        <w:tc>
          <w:tcPr>
            <w:tcW w:w="1587" w:type="dxa"/>
          </w:tcPr>
          <w:p w14:paraId="342384FF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1B20945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56ECE3EA" w14:textId="77777777" w:rsidTr="002C3498">
        <w:tc>
          <w:tcPr>
            <w:tcW w:w="1587" w:type="dxa"/>
          </w:tcPr>
          <w:p w14:paraId="32889BA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DC8AEF6" w14:textId="77777777" w:rsidR="001376B0" w:rsidRDefault="001376B0" w:rsidP="001376B0">
            <w:pPr>
              <w:pStyle w:val="aa"/>
            </w:pPr>
            <w:r>
              <w:t>—</w:t>
            </w:r>
          </w:p>
        </w:tc>
      </w:tr>
    </w:tbl>
    <w:p w14:paraId="58F06BF6" w14:textId="77777777" w:rsidR="00B507D9" w:rsidRDefault="00B507D9" w:rsidP="00B507D9">
      <w:pPr>
        <w:pStyle w:val="aff2"/>
      </w:pPr>
      <w:r>
        <w:rPr>
          <w:rFonts w:hint="eastAsia"/>
          <w:noProof/>
        </w:rPr>
        <w:drawing>
          <wp:inline distT="0" distB="0" distL="0" distR="0" wp14:anchorId="40AB28CF" wp14:editId="0F36927C">
            <wp:extent cx="5508625" cy="4097285"/>
            <wp:effectExtent l="0" t="0" r="0" b="0"/>
            <wp:docPr id="1963468757" name="图片 3" descr="退出登录用例流程图" title="退出登录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8757" name="图片 19634687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099" cy="413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A20C" w14:textId="77777777" w:rsidR="00B11545" w:rsidRDefault="00B11545" w:rsidP="00B11545">
      <w:pPr>
        <w:pStyle w:val="a2"/>
      </w:pPr>
      <w:r>
        <w:rPr>
          <w:rFonts w:hint="eastAsia"/>
        </w:rPr>
        <w:t>退出登录用例流程图</w:t>
      </w:r>
    </w:p>
    <w:p w14:paraId="07D76C7F" w14:textId="77777777" w:rsidR="00B11545" w:rsidRDefault="00B11545" w:rsidP="00B11545">
      <w:pPr>
        <w:pStyle w:val="aa"/>
      </w:pPr>
    </w:p>
    <w:p w14:paraId="6E69F836" w14:textId="77777777" w:rsidR="00B11545" w:rsidRPr="00B11545" w:rsidRDefault="00B11545" w:rsidP="00B11545">
      <w:pPr>
        <w:pStyle w:val="aa"/>
      </w:pPr>
    </w:p>
    <w:p w14:paraId="726412AB" w14:textId="77777777" w:rsidR="001376B0" w:rsidRDefault="001376B0" w:rsidP="001376B0">
      <w:pPr>
        <w:pStyle w:val="a1"/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_修改密码用例描述表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732E0F7A" w14:textId="77777777" w:rsidTr="002C3498">
        <w:tc>
          <w:tcPr>
            <w:tcW w:w="1587" w:type="dxa"/>
          </w:tcPr>
          <w:p w14:paraId="042D2F6C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480FB1B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修改密码</w:t>
            </w:r>
          </w:p>
        </w:tc>
      </w:tr>
      <w:tr w:rsidR="001376B0" w14:paraId="7F7894B8" w14:textId="77777777" w:rsidTr="002C3498">
        <w:tc>
          <w:tcPr>
            <w:tcW w:w="1587" w:type="dxa"/>
          </w:tcPr>
          <w:p w14:paraId="49149EE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3720C6D4" w14:textId="77777777" w:rsidR="001376B0" w:rsidRDefault="001376B0" w:rsidP="001376B0">
            <w:pPr>
              <w:pStyle w:val="aa"/>
            </w:pPr>
            <w:proofErr w:type="spellStart"/>
            <w:r>
              <w:t>changePassword</w:t>
            </w:r>
            <w:proofErr w:type="spellEnd"/>
          </w:p>
        </w:tc>
      </w:tr>
      <w:tr w:rsidR="001376B0" w14:paraId="3863D90A" w14:textId="77777777" w:rsidTr="002C3498">
        <w:tc>
          <w:tcPr>
            <w:tcW w:w="1587" w:type="dxa"/>
          </w:tcPr>
          <w:p w14:paraId="4FEE51A7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04BF426C" w14:textId="77777777" w:rsidR="001376B0" w:rsidRDefault="001376B0" w:rsidP="001376B0">
            <w:pPr>
              <w:pStyle w:val="aa"/>
            </w:pPr>
            <w:r>
              <w:t>已登录用户通过此用例更新账户密码。</w:t>
            </w:r>
          </w:p>
        </w:tc>
      </w:tr>
      <w:tr w:rsidR="001376B0" w14:paraId="44F56138" w14:textId="77777777" w:rsidTr="002C3498">
        <w:tc>
          <w:tcPr>
            <w:tcW w:w="1587" w:type="dxa"/>
          </w:tcPr>
          <w:p w14:paraId="698A2A20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47EF120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62C31857" w14:textId="77777777" w:rsidTr="002C3498">
        <w:tc>
          <w:tcPr>
            <w:tcW w:w="1587" w:type="dxa"/>
          </w:tcPr>
          <w:p w14:paraId="149F804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60902F4" w14:textId="77777777" w:rsidR="001376B0" w:rsidRDefault="001376B0" w:rsidP="001376B0">
            <w:pPr>
              <w:pStyle w:val="aa"/>
            </w:pPr>
            <w:r>
              <w:t>用户已登录并进入账户设置页。</w:t>
            </w:r>
          </w:p>
        </w:tc>
      </w:tr>
      <w:tr w:rsidR="001376B0" w14:paraId="7793493A" w14:textId="77777777" w:rsidTr="002C3498">
        <w:tc>
          <w:tcPr>
            <w:tcW w:w="1587" w:type="dxa"/>
          </w:tcPr>
          <w:p w14:paraId="7189A94E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930FE29" w14:textId="77777777" w:rsidR="001376B0" w:rsidRDefault="001376B0" w:rsidP="001376B0">
            <w:pPr>
              <w:pStyle w:val="aa"/>
            </w:pPr>
            <w:r>
              <w:t>系统更新密码摘要，其他已登录会话需重新登录。</w:t>
            </w:r>
          </w:p>
        </w:tc>
      </w:tr>
      <w:tr w:rsidR="001376B0" w14:paraId="2BFD2BCA" w14:textId="77777777" w:rsidTr="002C3498">
        <w:tc>
          <w:tcPr>
            <w:tcW w:w="1587" w:type="dxa"/>
          </w:tcPr>
          <w:p w14:paraId="686D2A35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EF92213" w14:textId="77777777" w:rsidR="001376B0" w:rsidRDefault="001376B0" w:rsidP="001376B0">
            <w:pPr>
              <w:pStyle w:val="aa"/>
            </w:pPr>
            <w:r>
              <w:t>用户输入原密码与新密码并提交</w:t>
            </w:r>
          </w:p>
          <w:p w14:paraId="769CFF2D" w14:textId="77777777" w:rsidR="001376B0" w:rsidRDefault="001376B0" w:rsidP="001376B0">
            <w:pPr>
              <w:pStyle w:val="aa"/>
            </w:pPr>
            <w:r>
              <w:t>系统校验原密码正确</w:t>
            </w:r>
          </w:p>
          <w:p w14:paraId="7FF65E1A" w14:textId="77777777" w:rsidR="001376B0" w:rsidRDefault="001376B0" w:rsidP="001376B0">
            <w:pPr>
              <w:pStyle w:val="aa"/>
            </w:pPr>
            <w:r>
              <w:t>系统校验新密码符合要求</w:t>
            </w:r>
          </w:p>
          <w:p w14:paraId="2984F5EC" w14:textId="77777777" w:rsidR="001376B0" w:rsidRDefault="001376B0" w:rsidP="001376B0">
            <w:pPr>
              <w:pStyle w:val="aa"/>
            </w:pPr>
            <w:r>
              <w:t>系统更新密码摘要</w:t>
            </w:r>
          </w:p>
          <w:p w14:paraId="6CDB168E" w14:textId="77777777" w:rsidR="001376B0" w:rsidRDefault="001376B0" w:rsidP="001376B0">
            <w:pPr>
              <w:pStyle w:val="aa"/>
            </w:pPr>
            <w:r>
              <w:t>系统要求其他已登录会话重新登录</w:t>
            </w:r>
          </w:p>
        </w:tc>
      </w:tr>
      <w:tr w:rsidR="001376B0" w14:paraId="036AA193" w14:textId="77777777" w:rsidTr="002C3498">
        <w:tc>
          <w:tcPr>
            <w:tcW w:w="1587" w:type="dxa"/>
          </w:tcPr>
          <w:p w14:paraId="2A85B4EF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67AF26A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原密码错误：系统提示后重新填写，返回步骤</w:t>
            </w:r>
            <w:r>
              <w:t>1</w:t>
            </w:r>
          </w:p>
          <w:p w14:paraId="15B2B230" w14:textId="77777777" w:rsidR="001376B0" w:rsidRDefault="001376B0" w:rsidP="001376B0">
            <w:pPr>
              <w:pStyle w:val="aa"/>
            </w:pPr>
            <w:r>
              <w:t xml:space="preserve">3.a </w:t>
            </w:r>
            <w:r>
              <w:t>新密码不符合要求：系统提示后重新填写，返回步骤</w:t>
            </w:r>
            <w:r>
              <w:t>1</w:t>
            </w:r>
          </w:p>
        </w:tc>
      </w:tr>
      <w:tr w:rsidR="001376B0" w14:paraId="1F00D8A9" w14:textId="77777777" w:rsidTr="002C3498">
        <w:tc>
          <w:tcPr>
            <w:tcW w:w="1587" w:type="dxa"/>
          </w:tcPr>
          <w:p w14:paraId="2CC5387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25148361" w14:textId="77777777" w:rsidR="001376B0" w:rsidRDefault="001376B0" w:rsidP="001376B0">
            <w:pPr>
              <w:pStyle w:val="aa"/>
            </w:pPr>
            <w:r>
              <w:t>修改成功后其他已登录会话强制重新登录。</w:t>
            </w:r>
          </w:p>
        </w:tc>
      </w:tr>
      <w:tr w:rsidR="001376B0" w14:paraId="041A03A3" w14:textId="77777777" w:rsidTr="002C3498">
        <w:tc>
          <w:tcPr>
            <w:tcW w:w="1587" w:type="dxa"/>
          </w:tcPr>
          <w:p w14:paraId="7E849C9D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40792F57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6FA53F96" w14:textId="77777777" w:rsidTr="002C3498">
        <w:tc>
          <w:tcPr>
            <w:tcW w:w="1587" w:type="dxa"/>
          </w:tcPr>
          <w:p w14:paraId="750A2E5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2A00324" w14:textId="77777777" w:rsidR="001376B0" w:rsidRDefault="001376B0" w:rsidP="001376B0">
            <w:pPr>
              <w:pStyle w:val="aa"/>
            </w:pPr>
            <w:r>
              <w:t>密码以摘要形式存储（安全需求）</w:t>
            </w:r>
          </w:p>
        </w:tc>
      </w:tr>
    </w:tbl>
    <w:p w14:paraId="31855095" w14:textId="77777777" w:rsidR="00B507D9" w:rsidRDefault="00B507D9" w:rsidP="00B507D9">
      <w:pPr>
        <w:pStyle w:val="aff2"/>
      </w:pPr>
      <w:r>
        <w:rPr>
          <w:rFonts w:hint="eastAsia"/>
          <w:noProof/>
        </w:rPr>
        <w:drawing>
          <wp:inline distT="0" distB="0" distL="0" distR="0" wp14:anchorId="54FC3119" wp14:editId="3B9E4556">
            <wp:extent cx="3878306" cy="3767559"/>
            <wp:effectExtent l="0" t="0" r="8255" b="4445"/>
            <wp:docPr id="1555351495" name="图片 4" descr="修改密码用例流程图" title="修改密码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51495" name="图片 15553514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960" cy="37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3DF7" w14:textId="77777777" w:rsidR="00B11545" w:rsidRDefault="00B11545" w:rsidP="00B11545">
      <w:pPr>
        <w:pStyle w:val="a2"/>
      </w:pPr>
      <w:r>
        <w:rPr>
          <w:rFonts w:hint="eastAsia"/>
        </w:rPr>
        <w:t>修改密码用例流程图</w:t>
      </w:r>
    </w:p>
    <w:p w14:paraId="2D6324C4" w14:textId="77777777" w:rsidR="00B11545" w:rsidRPr="00B11545" w:rsidRDefault="00B11545" w:rsidP="00B11545">
      <w:pPr>
        <w:ind w:firstLine="480"/>
      </w:pPr>
    </w:p>
    <w:p w14:paraId="4F864C98" w14:textId="77777777" w:rsidR="001376B0" w:rsidRDefault="001376B0" w:rsidP="001376B0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_找回密码用例描述表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404473AC" w14:textId="77777777" w:rsidTr="002C3498">
        <w:tc>
          <w:tcPr>
            <w:tcW w:w="1587" w:type="dxa"/>
          </w:tcPr>
          <w:p w14:paraId="6E35317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9B6AE2C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找回密码</w:t>
            </w:r>
          </w:p>
        </w:tc>
      </w:tr>
      <w:tr w:rsidR="001376B0" w14:paraId="7A104D98" w14:textId="77777777" w:rsidTr="002C3498">
        <w:tc>
          <w:tcPr>
            <w:tcW w:w="1587" w:type="dxa"/>
          </w:tcPr>
          <w:p w14:paraId="1D16755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1A034A5" w14:textId="77777777" w:rsidR="001376B0" w:rsidRDefault="001376B0" w:rsidP="001376B0">
            <w:pPr>
              <w:pStyle w:val="aa"/>
            </w:pPr>
            <w:proofErr w:type="spellStart"/>
            <w:r>
              <w:t>forgotPassword</w:t>
            </w:r>
            <w:proofErr w:type="spellEnd"/>
          </w:p>
        </w:tc>
      </w:tr>
      <w:tr w:rsidR="001376B0" w14:paraId="70D4FC4D" w14:textId="77777777" w:rsidTr="002C3498">
        <w:tc>
          <w:tcPr>
            <w:tcW w:w="1587" w:type="dxa"/>
          </w:tcPr>
          <w:p w14:paraId="5E7DAE23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68E6C14" w14:textId="77777777" w:rsidR="001376B0" w:rsidRDefault="001376B0" w:rsidP="001376B0">
            <w:pPr>
              <w:pStyle w:val="aa"/>
            </w:pPr>
            <w:r>
              <w:t>用户忘记密码时通过此用例重置账户密码。</w:t>
            </w:r>
          </w:p>
        </w:tc>
      </w:tr>
      <w:tr w:rsidR="001376B0" w14:paraId="686BE9E1" w14:textId="77777777" w:rsidTr="002C3498">
        <w:tc>
          <w:tcPr>
            <w:tcW w:w="1587" w:type="dxa"/>
          </w:tcPr>
          <w:p w14:paraId="35E0094A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6ED12456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0C283FE9" w14:textId="77777777" w:rsidTr="002C3498">
        <w:tc>
          <w:tcPr>
            <w:tcW w:w="1587" w:type="dxa"/>
          </w:tcPr>
          <w:p w14:paraId="0EF859A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893E0E9" w14:textId="77777777" w:rsidR="001376B0" w:rsidRDefault="001376B0" w:rsidP="001376B0">
            <w:pPr>
              <w:pStyle w:val="aa"/>
            </w:pPr>
            <w:r>
              <w:t>用户无法登录，处于登录页。</w:t>
            </w:r>
          </w:p>
        </w:tc>
      </w:tr>
      <w:tr w:rsidR="001376B0" w14:paraId="08C57C50" w14:textId="77777777" w:rsidTr="002C3498">
        <w:tc>
          <w:tcPr>
            <w:tcW w:w="1587" w:type="dxa"/>
          </w:tcPr>
          <w:p w14:paraId="7F288B6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1782237" w14:textId="77777777" w:rsidR="001376B0" w:rsidRDefault="001376B0" w:rsidP="001376B0">
            <w:pPr>
              <w:pStyle w:val="aa"/>
            </w:pPr>
            <w:r>
              <w:t>系统更新密码摘要并引导用户重新登录。</w:t>
            </w:r>
          </w:p>
        </w:tc>
      </w:tr>
      <w:tr w:rsidR="001376B0" w14:paraId="17D4E2DF" w14:textId="77777777" w:rsidTr="002C3498">
        <w:tc>
          <w:tcPr>
            <w:tcW w:w="1587" w:type="dxa"/>
          </w:tcPr>
          <w:p w14:paraId="1B3EC4DC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5212DD73" w14:textId="77777777" w:rsidR="001376B0" w:rsidRDefault="001376B0" w:rsidP="001376B0">
            <w:pPr>
              <w:pStyle w:val="aa"/>
            </w:pPr>
            <w:r>
              <w:t>用户在登录页选择找回密码</w:t>
            </w:r>
          </w:p>
          <w:p w14:paraId="38C66117" w14:textId="77777777" w:rsidR="001376B0" w:rsidRDefault="001376B0" w:rsidP="001376B0">
            <w:pPr>
              <w:pStyle w:val="aa"/>
            </w:pPr>
            <w:r>
              <w:t>用户输入注册用户名</w:t>
            </w:r>
          </w:p>
          <w:p w14:paraId="2D8780CE" w14:textId="77777777" w:rsidR="001376B0" w:rsidRDefault="001376B0" w:rsidP="001376B0">
            <w:pPr>
              <w:pStyle w:val="aa"/>
            </w:pPr>
            <w:r>
              <w:t>用户按系统提示完成身份验证</w:t>
            </w:r>
          </w:p>
          <w:p w14:paraId="42652352" w14:textId="77777777" w:rsidR="001376B0" w:rsidRDefault="001376B0" w:rsidP="001376B0">
            <w:pPr>
              <w:pStyle w:val="aa"/>
            </w:pPr>
            <w:r>
              <w:t>验证通过后用户设置新密码</w:t>
            </w:r>
          </w:p>
          <w:p w14:paraId="3D08DB61" w14:textId="77777777" w:rsidR="001376B0" w:rsidRDefault="001376B0" w:rsidP="001376B0">
            <w:pPr>
              <w:pStyle w:val="aa"/>
            </w:pPr>
            <w:r>
              <w:t>系统更新密码摘要并引导用户重新登录</w:t>
            </w:r>
          </w:p>
        </w:tc>
      </w:tr>
      <w:tr w:rsidR="001376B0" w14:paraId="2D89351F" w14:textId="77777777" w:rsidTr="002C3498">
        <w:tc>
          <w:tcPr>
            <w:tcW w:w="1587" w:type="dxa"/>
          </w:tcPr>
          <w:p w14:paraId="5D103530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51D56AC6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用户名不存在：系统提示检查用户名，返回步骤</w:t>
            </w:r>
            <w:r>
              <w:t>2</w:t>
            </w:r>
          </w:p>
          <w:p w14:paraId="036DFCD5" w14:textId="77777777" w:rsidR="001376B0" w:rsidRDefault="001376B0" w:rsidP="001376B0">
            <w:pPr>
              <w:pStyle w:val="aa"/>
            </w:pPr>
            <w:r>
              <w:t xml:space="preserve">3.a </w:t>
            </w:r>
            <w:r>
              <w:t>身份验证未通过：系统提示重新验证，返回步骤</w:t>
            </w:r>
            <w:r>
              <w:t>3</w:t>
            </w:r>
          </w:p>
        </w:tc>
      </w:tr>
      <w:tr w:rsidR="001376B0" w14:paraId="3DAE15A8" w14:textId="77777777" w:rsidTr="002C3498">
        <w:tc>
          <w:tcPr>
            <w:tcW w:w="1587" w:type="dxa"/>
          </w:tcPr>
          <w:p w14:paraId="03C7B384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1F3E8CD9" w14:textId="77777777" w:rsidR="001376B0" w:rsidRDefault="001376B0" w:rsidP="001376B0">
            <w:pPr>
              <w:pStyle w:val="aa"/>
            </w:pPr>
            <w:r>
              <w:t>身份验证通过前不得设置新密码。</w:t>
            </w:r>
          </w:p>
        </w:tc>
      </w:tr>
      <w:tr w:rsidR="001376B0" w14:paraId="36EBFCCB" w14:textId="77777777" w:rsidTr="002C3498">
        <w:tc>
          <w:tcPr>
            <w:tcW w:w="1587" w:type="dxa"/>
          </w:tcPr>
          <w:p w14:paraId="5A81AA0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B6543EF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4AD3B6BE" w14:textId="77777777" w:rsidTr="002C3498">
        <w:tc>
          <w:tcPr>
            <w:tcW w:w="1587" w:type="dxa"/>
          </w:tcPr>
          <w:p w14:paraId="164DD0D7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2517A75" w14:textId="77777777" w:rsidR="001376B0" w:rsidRDefault="001376B0" w:rsidP="001376B0">
            <w:pPr>
              <w:pStyle w:val="aa"/>
            </w:pPr>
            <w:r>
              <w:t>密码以摘要形式存储（安全需求）</w:t>
            </w:r>
          </w:p>
        </w:tc>
      </w:tr>
    </w:tbl>
    <w:p w14:paraId="37166181" w14:textId="77777777" w:rsidR="00B507D9" w:rsidRDefault="00B507D9" w:rsidP="00B507D9">
      <w:pPr>
        <w:pStyle w:val="aff2"/>
      </w:pPr>
      <w:r>
        <w:rPr>
          <w:rFonts w:hint="eastAsia"/>
          <w:noProof/>
        </w:rPr>
        <w:drawing>
          <wp:inline distT="0" distB="0" distL="0" distR="0" wp14:anchorId="677E2A11" wp14:editId="375DFEAE">
            <wp:extent cx="4687941" cy="3935392"/>
            <wp:effectExtent l="0" t="0" r="0" b="8255"/>
            <wp:docPr id="189100287" name="图片 5" descr="找回密码用例流程图" title="找回密码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287" name="图片 1891002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59" cy="397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5A77" w14:textId="77777777" w:rsidR="00B11545" w:rsidRDefault="00B11545" w:rsidP="00B11545">
      <w:pPr>
        <w:pStyle w:val="a2"/>
      </w:pPr>
      <w:r>
        <w:rPr>
          <w:rFonts w:hint="eastAsia"/>
        </w:rPr>
        <w:t>找回密码用例流程图</w:t>
      </w:r>
    </w:p>
    <w:p w14:paraId="5F4687CE" w14:textId="77777777" w:rsidR="00B11545" w:rsidRPr="00B11545" w:rsidRDefault="00B11545" w:rsidP="00B11545">
      <w:pPr>
        <w:ind w:firstLine="480"/>
      </w:pPr>
    </w:p>
    <w:p w14:paraId="2FD4DE5A" w14:textId="77777777" w:rsidR="00B95708" w:rsidRDefault="00000000">
      <w:pPr>
        <w:pStyle w:val="51"/>
      </w:pPr>
      <w:r>
        <w:lastRenderedPageBreak/>
        <w:t xml:space="preserve">1.1.2.2 </w:t>
      </w:r>
      <w:r>
        <w:t>功能点</w:t>
      </w:r>
      <w:r>
        <w:t>2</w:t>
      </w:r>
      <w:r>
        <w:t>：项目创建与成员管理</w:t>
      </w:r>
    </w:p>
    <w:p w14:paraId="1462E77C" w14:textId="77777777" w:rsidR="00B95708" w:rsidRDefault="00000000">
      <w:pPr>
        <w:ind w:firstLine="480"/>
      </w:pPr>
      <w:r>
        <w:t>项目创建者需要系统提供项目管理功能，主要包括项目创建、项目查看与编辑、项目归档、成员邀请与角色管理、成员移除等功能，详细的用例</w:t>
      </w:r>
      <w:r w:rsidR="00171B9D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6,</w:t>
      </w:r>
      <w:r w:rsidR="00171B9D">
        <w:rPr>
          <w:rFonts w:hint="eastAsia"/>
          <w:color w:val="EE0000"/>
        </w:rPr>
        <w:t>表</w:t>
      </w:r>
      <w:r w:rsidR="00171B9D">
        <w:rPr>
          <w:rFonts w:hint="eastAsia"/>
          <w:color w:val="EE0000"/>
        </w:rPr>
        <w:t>7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8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9</w:t>
      </w:r>
      <w:r>
        <w:t>所示。</w:t>
      </w:r>
      <w:r w:rsidR="003726AE">
        <w:rPr>
          <w:rFonts w:hint="eastAsia"/>
        </w:rPr>
        <w:t>详细的用例流程图如</w:t>
      </w:r>
      <w:r w:rsidR="003726AE" w:rsidRPr="003726AE">
        <w:rPr>
          <w:rFonts w:hint="eastAsia"/>
          <w:b/>
          <w:bCs/>
          <w:color w:val="5B9BD5" w:themeColor="accent1"/>
        </w:rPr>
        <w:t>图</w:t>
      </w:r>
      <w:r w:rsidR="003726AE">
        <w:rPr>
          <w:rFonts w:hint="eastAsia"/>
          <w:b/>
          <w:bCs/>
          <w:color w:val="5B9BD5" w:themeColor="accent1"/>
        </w:rPr>
        <w:t>8</w:t>
      </w:r>
      <w:r w:rsidR="003726AE" w:rsidRPr="003726AE">
        <w:rPr>
          <w:rFonts w:hint="eastAsia"/>
          <w:b/>
          <w:bCs/>
          <w:color w:val="5B9BD5" w:themeColor="accent1"/>
        </w:rPr>
        <w:t>~</w:t>
      </w:r>
      <w:r w:rsidR="003726AE" w:rsidRPr="003726AE">
        <w:rPr>
          <w:rFonts w:hint="eastAsia"/>
          <w:b/>
          <w:bCs/>
          <w:color w:val="5B9BD5" w:themeColor="accent1"/>
        </w:rPr>
        <w:t>图</w:t>
      </w:r>
      <w:r w:rsidR="00B11545">
        <w:rPr>
          <w:rFonts w:hint="eastAsia"/>
          <w:b/>
          <w:bCs/>
          <w:color w:val="5B9BD5" w:themeColor="accent1"/>
        </w:rPr>
        <w:t>11</w:t>
      </w:r>
      <w:r w:rsidR="003726AE">
        <w:rPr>
          <w:rFonts w:hint="eastAsia"/>
        </w:rPr>
        <w:t>所示。</w:t>
      </w:r>
    </w:p>
    <w:p w14:paraId="315729C8" w14:textId="77777777" w:rsidR="00171B9D" w:rsidRDefault="00171B9D" w:rsidP="00171B9D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_创建项目用例描述表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7FD332EE" w14:textId="77777777" w:rsidTr="0099054E">
        <w:tc>
          <w:tcPr>
            <w:tcW w:w="1587" w:type="dxa"/>
          </w:tcPr>
          <w:p w14:paraId="77EABE2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38E294D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创建项目</w:t>
            </w:r>
          </w:p>
        </w:tc>
      </w:tr>
      <w:tr w:rsidR="00171B9D" w14:paraId="669A6C32" w14:textId="77777777" w:rsidTr="0099054E">
        <w:tc>
          <w:tcPr>
            <w:tcW w:w="1587" w:type="dxa"/>
          </w:tcPr>
          <w:p w14:paraId="6455CAF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4A598043" w14:textId="77777777" w:rsidR="00171B9D" w:rsidRDefault="00171B9D" w:rsidP="00171B9D">
            <w:pPr>
              <w:pStyle w:val="aa"/>
            </w:pPr>
            <w:proofErr w:type="spellStart"/>
            <w:r>
              <w:t>createProject</w:t>
            </w:r>
            <w:proofErr w:type="spellEnd"/>
          </w:p>
        </w:tc>
      </w:tr>
      <w:tr w:rsidR="00171B9D" w14:paraId="1044A633" w14:textId="77777777" w:rsidTr="0099054E">
        <w:tc>
          <w:tcPr>
            <w:tcW w:w="1587" w:type="dxa"/>
          </w:tcPr>
          <w:p w14:paraId="4D359C8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CC36D4B" w14:textId="77777777" w:rsidR="00171B9D" w:rsidRDefault="00171B9D" w:rsidP="00171B9D">
            <w:pPr>
              <w:pStyle w:val="aa"/>
            </w:pPr>
            <w:r>
              <w:t>项目创建者通过此用例建立新的剧情项目。</w:t>
            </w:r>
          </w:p>
        </w:tc>
      </w:tr>
      <w:tr w:rsidR="00171B9D" w14:paraId="47DE8144" w14:textId="77777777" w:rsidTr="0099054E">
        <w:tc>
          <w:tcPr>
            <w:tcW w:w="1587" w:type="dxa"/>
          </w:tcPr>
          <w:p w14:paraId="34A89EB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3DE7294" w14:textId="77777777" w:rsidR="00171B9D" w:rsidRDefault="00171B9D" w:rsidP="00171B9D">
            <w:pPr>
              <w:pStyle w:val="aa"/>
            </w:pPr>
            <w:r>
              <w:t>项目创建者</w:t>
            </w:r>
          </w:p>
        </w:tc>
      </w:tr>
      <w:tr w:rsidR="00171B9D" w14:paraId="1E550602" w14:textId="77777777" w:rsidTr="0099054E">
        <w:tc>
          <w:tcPr>
            <w:tcW w:w="1587" w:type="dxa"/>
          </w:tcPr>
          <w:p w14:paraId="3E11DDF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E7CA1B9" w14:textId="77777777" w:rsidR="00171B9D" w:rsidRDefault="00171B9D" w:rsidP="00171B9D">
            <w:pPr>
              <w:pStyle w:val="aa"/>
            </w:pPr>
            <w:r>
              <w:t>用户已登录并进入项目工作台。</w:t>
            </w:r>
          </w:p>
        </w:tc>
      </w:tr>
      <w:tr w:rsidR="00171B9D" w14:paraId="7251F0A9" w14:textId="77777777" w:rsidTr="0099054E">
        <w:tc>
          <w:tcPr>
            <w:tcW w:w="1587" w:type="dxa"/>
          </w:tcPr>
          <w:p w14:paraId="3ED43F5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F8F94F2" w14:textId="77777777" w:rsidR="00171B9D" w:rsidRDefault="00171B9D" w:rsidP="00171B9D">
            <w:pPr>
              <w:pStyle w:val="aa"/>
            </w:pPr>
            <w:r>
              <w:t>系统创建项目，创建者自动成为项目负责人。</w:t>
            </w:r>
          </w:p>
        </w:tc>
      </w:tr>
      <w:tr w:rsidR="00171B9D" w14:paraId="672A108E" w14:textId="77777777" w:rsidTr="0099054E">
        <w:tc>
          <w:tcPr>
            <w:tcW w:w="1587" w:type="dxa"/>
          </w:tcPr>
          <w:p w14:paraId="4C8A813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788B5A77" w14:textId="77777777" w:rsidR="00171B9D" w:rsidRDefault="00171B9D" w:rsidP="00171B9D">
            <w:pPr>
              <w:pStyle w:val="aa"/>
            </w:pPr>
            <w:r>
              <w:t>创建者在项目工作台选择新建项目</w:t>
            </w:r>
          </w:p>
          <w:p w14:paraId="151A7860" w14:textId="77777777" w:rsidR="00171B9D" w:rsidRDefault="00171B9D" w:rsidP="00171B9D">
            <w:pPr>
              <w:pStyle w:val="aa"/>
            </w:pPr>
            <w:r>
              <w:t>创建者填写项目名称、简介并设置初始状态后提交</w:t>
            </w:r>
          </w:p>
          <w:p w14:paraId="3388B924" w14:textId="77777777" w:rsidR="00171B9D" w:rsidRDefault="00171B9D" w:rsidP="00171B9D">
            <w:pPr>
              <w:pStyle w:val="aa"/>
            </w:pPr>
            <w:r>
              <w:t>系统校验输入</w:t>
            </w:r>
          </w:p>
          <w:p w14:paraId="1F3371BF" w14:textId="77777777" w:rsidR="00171B9D" w:rsidRDefault="00171B9D" w:rsidP="00171B9D">
            <w:pPr>
              <w:pStyle w:val="aa"/>
            </w:pPr>
            <w:r>
              <w:t>系统创建项目并将创建者设为项目负责人</w:t>
            </w:r>
          </w:p>
          <w:p w14:paraId="139F73CC" w14:textId="77777777" w:rsidR="00171B9D" w:rsidRDefault="00171B9D" w:rsidP="00171B9D">
            <w:pPr>
              <w:pStyle w:val="aa"/>
            </w:pPr>
            <w:r>
              <w:t>系统进入项目详情页</w:t>
            </w:r>
          </w:p>
        </w:tc>
      </w:tr>
      <w:tr w:rsidR="00171B9D" w14:paraId="4A434547" w14:textId="77777777" w:rsidTr="0099054E">
        <w:tc>
          <w:tcPr>
            <w:tcW w:w="1587" w:type="dxa"/>
          </w:tcPr>
          <w:p w14:paraId="53CA01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07A118DB" w14:textId="77777777" w:rsidR="00171B9D" w:rsidRDefault="00171B9D" w:rsidP="00171B9D">
            <w:pPr>
              <w:pStyle w:val="aa"/>
            </w:pPr>
            <w:r>
              <w:t xml:space="preserve">3.a </w:t>
            </w:r>
            <w:r>
              <w:t>项目名称为空或超长：系统提示修改后重新提交，返回步骤</w:t>
            </w:r>
            <w:r>
              <w:t>2</w:t>
            </w:r>
          </w:p>
        </w:tc>
      </w:tr>
      <w:tr w:rsidR="00171B9D" w14:paraId="7661EB14" w14:textId="77777777" w:rsidTr="0099054E">
        <w:tc>
          <w:tcPr>
            <w:tcW w:w="1587" w:type="dxa"/>
          </w:tcPr>
          <w:p w14:paraId="11C585B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61A79DE9" w14:textId="77777777" w:rsidR="00171B9D" w:rsidRDefault="00171B9D" w:rsidP="00171B9D">
            <w:pPr>
              <w:pStyle w:val="aa"/>
            </w:pPr>
            <w:r>
              <w:t>每个项目有且仅有一个创建者。</w:t>
            </w:r>
          </w:p>
        </w:tc>
      </w:tr>
      <w:tr w:rsidR="00171B9D" w14:paraId="5295BEFC" w14:textId="77777777" w:rsidTr="0099054E">
        <w:tc>
          <w:tcPr>
            <w:tcW w:w="1587" w:type="dxa"/>
          </w:tcPr>
          <w:p w14:paraId="25844CA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F7CD21E" w14:textId="77777777" w:rsidR="00171B9D" w:rsidRDefault="00171B9D" w:rsidP="00171B9D">
            <w:pPr>
              <w:pStyle w:val="aa"/>
            </w:pPr>
            <w:r>
              <w:t>Be_</w:t>
            </w:r>
            <w:r>
              <w:t>项目、</w:t>
            </w:r>
            <w:r>
              <w:t>Be_</w:t>
            </w:r>
            <w:r>
              <w:t>项目成员</w:t>
            </w:r>
          </w:p>
        </w:tc>
      </w:tr>
      <w:tr w:rsidR="00171B9D" w14:paraId="33662DBC" w14:textId="77777777" w:rsidTr="0099054E">
        <w:tc>
          <w:tcPr>
            <w:tcW w:w="1587" w:type="dxa"/>
          </w:tcPr>
          <w:p w14:paraId="55CCAD9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82BCD0D" w14:textId="77777777" w:rsidR="00171B9D" w:rsidRDefault="00171B9D" w:rsidP="00171B9D">
            <w:pPr>
              <w:pStyle w:val="aa"/>
            </w:pPr>
            <w:r>
              <w:t>常规页面操作响应时间不超过</w:t>
            </w:r>
            <w:r>
              <w:t>2</w:t>
            </w:r>
            <w:r>
              <w:t>秒（性能需求）</w:t>
            </w:r>
          </w:p>
        </w:tc>
      </w:tr>
    </w:tbl>
    <w:p w14:paraId="71F5601B" w14:textId="77777777" w:rsidR="003726AE" w:rsidRDefault="003726AE" w:rsidP="003726AE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605A5321" wp14:editId="58D8FE6E">
            <wp:extent cx="4797707" cy="3975735"/>
            <wp:effectExtent l="0" t="0" r="3175" b="5715"/>
            <wp:docPr id="1801872516" name="图片 7" descr="创建项目用例流程图" title="创建项目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2516" name="图片 18018725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11" cy="40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1B4" w14:textId="77777777" w:rsidR="00B11545" w:rsidRPr="003726AE" w:rsidRDefault="00B11545" w:rsidP="00B11545">
      <w:pPr>
        <w:pStyle w:val="a2"/>
      </w:pPr>
      <w:r>
        <w:rPr>
          <w:rFonts w:ascii="宋体" w:hAnsi="宋体"/>
        </w:rPr>
        <w:t>创建项目</w:t>
      </w:r>
      <w:r>
        <w:rPr>
          <w:rFonts w:ascii="宋体" w:hAnsi="宋体" w:hint="eastAsia"/>
        </w:rPr>
        <w:t>用例流程图</w:t>
      </w:r>
    </w:p>
    <w:p w14:paraId="3A697702" w14:textId="77777777" w:rsidR="003726AE" w:rsidRPr="003726AE" w:rsidRDefault="003726AE" w:rsidP="003726AE">
      <w:pPr>
        <w:ind w:firstLine="480"/>
      </w:pPr>
    </w:p>
    <w:p w14:paraId="7B0761DD" w14:textId="77777777" w:rsidR="00171B9D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_项目查看与编辑用例描述表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:rsidRPr="00C57D22" w14:paraId="45456BFC" w14:textId="77777777" w:rsidTr="0099054E">
        <w:tc>
          <w:tcPr>
            <w:tcW w:w="1587" w:type="dxa"/>
          </w:tcPr>
          <w:p w14:paraId="654248D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3AF0DC6F" w14:textId="77777777" w:rsidR="00171B9D" w:rsidRPr="00C57D22" w:rsidRDefault="00171B9D" w:rsidP="00171B9D">
            <w:pPr>
              <w:pStyle w:val="aa"/>
            </w:pPr>
            <w:proofErr w:type="spellStart"/>
            <w:r w:rsidRPr="00C57D22">
              <w:t>bu</w:t>
            </w:r>
            <w:proofErr w:type="spellEnd"/>
            <w:r w:rsidRPr="00C57D22">
              <w:t>_</w:t>
            </w:r>
            <w:r w:rsidRPr="00C57D22">
              <w:t>项目查看与编辑</w:t>
            </w:r>
          </w:p>
        </w:tc>
      </w:tr>
      <w:tr w:rsidR="00171B9D" w:rsidRPr="00C57D22" w14:paraId="64BB0EC2" w14:textId="77777777" w:rsidTr="0099054E">
        <w:tc>
          <w:tcPr>
            <w:tcW w:w="1587" w:type="dxa"/>
          </w:tcPr>
          <w:p w14:paraId="134C7E5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78977045" w14:textId="77777777" w:rsidR="00171B9D" w:rsidRPr="00C57D22" w:rsidRDefault="00171B9D" w:rsidP="00171B9D">
            <w:pPr>
              <w:pStyle w:val="aa"/>
            </w:pPr>
            <w:proofErr w:type="spellStart"/>
            <w:r w:rsidRPr="00C57D22">
              <w:t>editProject</w:t>
            </w:r>
            <w:proofErr w:type="spellEnd"/>
          </w:p>
        </w:tc>
      </w:tr>
      <w:tr w:rsidR="00171B9D" w14:paraId="5D770643" w14:textId="77777777" w:rsidTr="0099054E">
        <w:tc>
          <w:tcPr>
            <w:tcW w:w="1587" w:type="dxa"/>
          </w:tcPr>
          <w:p w14:paraId="773226E1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5A0A6FFC" w14:textId="77777777" w:rsidR="00171B9D" w:rsidRDefault="00171B9D" w:rsidP="00171B9D">
            <w:pPr>
              <w:pStyle w:val="aa"/>
            </w:pPr>
            <w:r>
              <w:t>项目成员通过此用例查看和修改项目信息。</w:t>
            </w:r>
          </w:p>
        </w:tc>
      </w:tr>
      <w:tr w:rsidR="00171B9D" w14:paraId="1DF1C0BE" w14:textId="77777777" w:rsidTr="0099054E">
        <w:tc>
          <w:tcPr>
            <w:tcW w:w="1587" w:type="dxa"/>
          </w:tcPr>
          <w:p w14:paraId="3A3831E0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18DE29AE" w14:textId="77777777" w:rsidR="00171B9D" w:rsidRDefault="00171B9D" w:rsidP="00171B9D">
            <w:pPr>
              <w:pStyle w:val="aa"/>
            </w:pPr>
            <w:r>
              <w:t>项目创建者、剧情协作者</w:t>
            </w:r>
          </w:p>
        </w:tc>
      </w:tr>
      <w:tr w:rsidR="00171B9D" w14:paraId="1ADB1F05" w14:textId="77777777" w:rsidTr="0099054E">
        <w:tc>
          <w:tcPr>
            <w:tcW w:w="1587" w:type="dxa"/>
          </w:tcPr>
          <w:p w14:paraId="5E7C0C4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57EF8556" w14:textId="77777777" w:rsidR="00171B9D" w:rsidRDefault="00171B9D" w:rsidP="00171B9D">
            <w:pPr>
              <w:pStyle w:val="aa"/>
            </w:pPr>
            <w:r>
              <w:t>用户已登录且为项目成员。</w:t>
            </w:r>
          </w:p>
        </w:tc>
      </w:tr>
      <w:tr w:rsidR="00171B9D" w14:paraId="0022B7D7" w14:textId="77777777" w:rsidTr="0099054E">
        <w:tc>
          <w:tcPr>
            <w:tcW w:w="1587" w:type="dxa"/>
          </w:tcPr>
          <w:p w14:paraId="6341B01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A0C97A6" w14:textId="77777777" w:rsidR="00171B9D" w:rsidRDefault="00171B9D" w:rsidP="00171B9D">
            <w:pPr>
              <w:pStyle w:val="aa"/>
            </w:pPr>
            <w:r>
              <w:t>项目信息更新并保存。</w:t>
            </w:r>
          </w:p>
        </w:tc>
      </w:tr>
      <w:tr w:rsidR="00171B9D" w14:paraId="5464170B" w14:textId="77777777" w:rsidTr="0099054E">
        <w:tc>
          <w:tcPr>
            <w:tcW w:w="1587" w:type="dxa"/>
          </w:tcPr>
          <w:p w14:paraId="4EF3623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6A0C7B4D" w14:textId="77777777" w:rsidR="00171B9D" w:rsidRDefault="00171B9D" w:rsidP="00171B9D">
            <w:pPr>
              <w:pStyle w:val="aa"/>
            </w:pPr>
            <w:r>
              <w:t>成员在项目工作台查看自己可访问的项目</w:t>
            </w:r>
          </w:p>
          <w:p w14:paraId="7BE32996" w14:textId="77777777" w:rsidR="00171B9D" w:rsidRDefault="00171B9D" w:rsidP="00171B9D">
            <w:pPr>
              <w:pStyle w:val="aa"/>
            </w:pPr>
            <w:r>
              <w:t>成员进入项目详情页</w:t>
            </w:r>
          </w:p>
          <w:p w14:paraId="54BF5FEB" w14:textId="77777777" w:rsidR="00171B9D" w:rsidRDefault="00171B9D" w:rsidP="00171B9D">
            <w:pPr>
              <w:pStyle w:val="aa"/>
            </w:pPr>
            <w:r>
              <w:t>项目负责人或剧情协作者修改项目名称、简介等信息</w:t>
            </w:r>
          </w:p>
          <w:p w14:paraId="4CCFA119" w14:textId="77777777" w:rsidR="00171B9D" w:rsidRDefault="00171B9D" w:rsidP="00171B9D">
            <w:pPr>
              <w:pStyle w:val="aa"/>
            </w:pPr>
            <w:r>
              <w:t>系统校验后保存更新</w:t>
            </w:r>
          </w:p>
        </w:tc>
      </w:tr>
      <w:tr w:rsidR="00171B9D" w14:paraId="01C8C6E9" w14:textId="77777777" w:rsidTr="0099054E">
        <w:tc>
          <w:tcPr>
            <w:tcW w:w="1587" w:type="dxa"/>
          </w:tcPr>
          <w:p w14:paraId="1ED4EE7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9CD3387" w14:textId="77777777" w:rsidR="00171B9D" w:rsidRDefault="00171B9D" w:rsidP="00171B9D">
            <w:pPr>
              <w:pStyle w:val="aa"/>
            </w:pPr>
            <w:r>
              <w:t xml:space="preserve">4.a </w:t>
            </w:r>
            <w:r>
              <w:t>输入为空或超长：系统提示修改后重新提交，返回步骤</w:t>
            </w:r>
            <w:r>
              <w:t>3</w:t>
            </w:r>
          </w:p>
          <w:p w14:paraId="003EBC41" w14:textId="77777777" w:rsidR="00171B9D" w:rsidRDefault="00171B9D" w:rsidP="00171B9D">
            <w:pPr>
              <w:pStyle w:val="aa"/>
            </w:pPr>
            <w:r>
              <w:t xml:space="preserve">1.a </w:t>
            </w:r>
            <w:r>
              <w:t>非项目成员无法查看该项目</w:t>
            </w:r>
          </w:p>
        </w:tc>
      </w:tr>
      <w:tr w:rsidR="00171B9D" w14:paraId="52FC63CE" w14:textId="77777777" w:rsidTr="0099054E">
        <w:tc>
          <w:tcPr>
            <w:tcW w:w="1587" w:type="dxa"/>
          </w:tcPr>
          <w:p w14:paraId="0E837C17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653C3CFB" w14:textId="77777777" w:rsidR="00171B9D" w:rsidRDefault="00171B9D" w:rsidP="00171B9D">
            <w:pPr>
              <w:pStyle w:val="aa"/>
            </w:pPr>
            <w:r>
              <w:t>仅项目负责人和剧情协作者可修改项目信息。</w:t>
            </w:r>
          </w:p>
        </w:tc>
      </w:tr>
      <w:tr w:rsidR="00171B9D" w14:paraId="29778060" w14:textId="77777777" w:rsidTr="0099054E">
        <w:tc>
          <w:tcPr>
            <w:tcW w:w="1587" w:type="dxa"/>
          </w:tcPr>
          <w:p w14:paraId="378DA6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03201AF" w14:textId="77777777" w:rsidR="00171B9D" w:rsidRDefault="00171B9D" w:rsidP="00171B9D">
            <w:pPr>
              <w:pStyle w:val="aa"/>
            </w:pPr>
            <w:r>
              <w:t>Be_</w:t>
            </w:r>
            <w:r>
              <w:t>项目</w:t>
            </w:r>
          </w:p>
        </w:tc>
      </w:tr>
      <w:tr w:rsidR="00171B9D" w14:paraId="5331F8DC" w14:textId="77777777" w:rsidTr="0099054E">
        <w:tc>
          <w:tcPr>
            <w:tcW w:w="1587" w:type="dxa"/>
          </w:tcPr>
          <w:p w14:paraId="6884A8A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4462CD0" w14:textId="77777777" w:rsidR="00171B9D" w:rsidRDefault="00171B9D" w:rsidP="00171B9D">
            <w:pPr>
              <w:pStyle w:val="aa"/>
            </w:pPr>
            <w:r>
              <w:t>常规页面操作响应时间不超过</w:t>
            </w:r>
            <w:r>
              <w:t>2</w:t>
            </w:r>
            <w:r>
              <w:t>秒（性能需求）</w:t>
            </w:r>
          </w:p>
        </w:tc>
      </w:tr>
    </w:tbl>
    <w:p w14:paraId="3F24ECD5" w14:textId="77777777" w:rsidR="003726AE" w:rsidRDefault="00B11545" w:rsidP="00B11545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09E8F8D0" wp14:editId="53FA00F1">
            <wp:extent cx="4609542" cy="3703898"/>
            <wp:effectExtent l="0" t="0" r="635" b="0"/>
            <wp:docPr id="1263330360" name="图片 8" descr="项目查看与编辑用例流程图" title="项目查看与编辑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0360" name="图片 1263330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380" cy="37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8A37" w14:textId="77777777" w:rsidR="00B11545" w:rsidRDefault="00B11545" w:rsidP="00B11545">
      <w:pPr>
        <w:pStyle w:val="a2"/>
      </w:pPr>
      <w:r>
        <w:rPr>
          <w:rFonts w:ascii="宋体" w:hAnsi="宋体"/>
        </w:rPr>
        <w:t>项目查看与编辑用例</w:t>
      </w:r>
      <w:r>
        <w:rPr>
          <w:rFonts w:ascii="宋体" w:hAnsi="宋体" w:hint="eastAsia"/>
        </w:rPr>
        <w:t>流程图</w:t>
      </w:r>
    </w:p>
    <w:p w14:paraId="0B290380" w14:textId="77777777" w:rsidR="00B11545" w:rsidRPr="00B11545" w:rsidRDefault="00B11545" w:rsidP="00B11545">
      <w:pPr>
        <w:ind w:firstLine="480"/>
      </w:pPr>
    </w:p>
    <w:p w14:paraId="3F77FCB9" w14:textId="77777777" w:rsidR="00171B9D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_项目归档用例描述表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60FE12B2" w14:textId="77777777" w:rsidTr="0099054E">
        <w:tc>
          <w:tcPr>
            <w:tcW w:w="1587" w:type="dxa"/>
          </w:tcPr>
          <w:p w14:paraId="79271A0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6C1E49B2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项目归档</w:t>
            </w:r>
          </w:p>
        </w:tc>
      </w:tr>
      <w:tr w:rsidR="00171B9D" w14:paraId="6657BA79" w14:textId="77777777" w:rsidTr="0099054E">
        <w:tc>
          <w:tcPr>
            <w:tcW w:w="1587" w:type="dxa"/>
          </w:tcPr>
          <w:p w14:paraId="0E20193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073678A" w14:textId="77777777" w:rsidR="00171B9D" w:rsidRDefault="00171B9D" w:rsidP="00171B9D">
            <w:pPr>
              <w:pStyle w:val="aa"/>
            </w:pPr>
            <w:proofErr w:type="spellStart"/>
            <w:r>
              <w:t>archiveProject</w:t>
            </w:r>
            <w:proofErr w:type="spellEnd"/>
          </w:p>
        </w:tc>
      </w:tr>
      <w:tr w:rsidR="00171B9D" w14:paraId="45E615CA" w14:textId="77777777" w:rsidTr="0099054E">
        <w:tc>
          <w:tcPr>
            <w:tcW w:w="1587" w:type="dxa"/>
          </w:tcPr>
          <w:p w14:paraId="4E99ADA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8A75147" w14:textId="77777777" w:rsidR="00171B9D" w:rsidRDefault="00171B9D" w:rsidP="00171B9D">
            <w:pPr>
              <w:pStyle w:val="aa"/>
            </w:pPr>
            <w:r>
              <w:t>项目负责人通过此用例归档不再维护的项目。</w:t>
            </w:r>
          </w:p>
        </w:tc>
      </w:tr>
      <w:tr w:rsidR="00171B9D" w14:paraId="287A3F73" w14:textId="77777777" w:rsidTr="0099054E">
        <w:tc>
          <w:tcPr>
            <w:tcW w:w="1587" w:type="dxa"/>
          </w:tcPr>
          <w:p w14:paraId="26DED01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CE280F6" w14:textId="77777777" w:rsidR="00171B9D" w:rsidRDefault="00171B9D" w:rsidP="00171B9D">
            <w:pPr>
              <w:pStyle w:val="aa"/>
            </w:pPr>
            <w:r>
              <w:t>项目创建者</w:t>
            </w:r>
          </w:p>
        </w:tc>
      </w:tr>
      <w:tr w:rsidR="00171B9D" w14:paraId="032B2E05" w14:textId="77777777" w:rsidTr="0099054E">
        <w:tc>
          <w:tcPr>
            <w:tcW w:w="1587" w:type="dxa"/>
          </w:tcPr>
          <w:p w14:paraId="74E0EFB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74588675" w14:textId="77777777" w:rsidR="00171B9D" w:rsidRDefault="00171B9D" w:rsidP="00171B9D">
            <w:pPr>
              <w:pStyle w:val="aa"/>
            </w:pPr>
            <w:r>
              <w:t>用户为项目负责人并进入项目详情页。</w:t>
            </w:r>
          </w:p>
        </w:tc>
      </w:tr>
      <w:tr w:rsidR="00171B9D" w14:paraId="2BA3DE82" w14:textId="77777777" w:rsidTr="0099054E">
        <w:tc>
          <w:tcPr>
            <w:tcW w:w="1587" w:type="dxa"/>
          </w:tcPr>
          <w:p w14:paraId="2A911E81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1C4C068C" w14:textId="77777777" w:rsidR="00171B9D" w:rsidRDefault="00171B9D" w:rsidP="00171B9D">
            <w:pPr>
              <w:pStyle w:val="aa"/>
            </w:pPr>
            <w:r>
              <w:t>项目状态更新为已归档，项目内数据保留。</w:t>
            </w:r>
          </w:p>
        </w:tc>
      </w:tr>
      <w:tr w:rsidR="00171B9D" w14:paraId="03E13121" w14:textId="77777777" w:rsidTr="0099054E">
        <w:tc>
          <w:tcPr>
            <w:tcW w:w="1587" w:type="dxa"/>
          </w:tcPr>
          <w:p w14:paraId="489BFD2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234C093B" w14:textId="77777777" w:rsidR="00171B9D" w:rsidRDefault="00171B9D" w:rsidP="00171B9D">
            <w:pPr>
              <w:pStyle w:val="aa"/>
            </w:pPr>
            <w:r>
              <w:t>负责人选择归档项目</w:t>
            </w:r>
          </w:p>
          <w:p w14:paraId="370ACF29" w14:textId="77777777" w:rsidR="00171B9D" w:rsidRDefault="00171B9D" w:rsidP="00171B9D">
            <w:pPr>
              <w:pStyle w:val="aa"/>
            </w:pPr>
            <w:r>
              <w:t>系统显示归档确认提示</w:t>
            </w:r>
          </w:p>
          <w:p w14:paraId="34BA309C" w14:textId="77777777" w:rsidR="00171B9D" w:rsidRDefault="00171B9D" w:rsidP="00171B9D">
            <w:pPr>
              <w:pStyle w:val="aa"/>
            </w:pPr>
            <w:r>
              <w:t>负责人确认后系统将项目状态更新为已归档</w:t>
            </w:r>
          </w:p>
          <w:p w14:paraId="65E7ACE8" w14:textId="77777777" w:rsidR="00171B9D" w:rsidRDefault="00171B9D" w:rsidP="00171B9D">
            <w:pPr>
              <w:pStyle w:val="aa"/>
            </w:pPr>
            <w:r>
              <w:t>已归档项目在列表中单独标识</w:t>
            </w:r>
          </w:p>
        </w:tc>
      </w:tr>
      <w:tr w:rsidR="00171B9D" w14:paraId="360C2475" w14:textId="77777777" w:rsidTr="0099054E">
        <w:tc>
          <w:tcPr>
            <w:tcW w:w="1587" w:type="dxa"/>
          </w:tcPr>
          <w:p w14:paraId="7126613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86CEEA5" w14:textId="77777777" w:rsidR="00171B9D" w:rsidRDefault="00171B9D" w:rsidP="00171B9D">
            <w:pPr>
              <w:pStyle w:val="aa"/>
            </w:pPr>
            <w:r>
              <w:t xml:space="preserve">3.a </w:t>
            </w:r>
            <w:r>
              <w:t>负责人取消操作：项目状态不变，用例结束</w:t>
            </w:r>
          </w:p>
        </w:tc>
      </w:tr>
      <w:tr w:rsidR="00171B9D" w14:paraId="520534B1" w14:textId="77777777" w:rsidTr="0099054E">
        <w:tc>
          <w:tcPr>
            <w:tcW w:w="1587" w:type="dxa"/>
          </w:tcPr>
          <w:p w14:paraId="0ADF614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36A423FB" w14:textId="77777777" w:rsidR="00171B9D" w:rsidRDefault="00171B9D" w:rsidP="00171B9D">
            <w:pPr>
              <w:pStyle w:val="aa"/>
            </w:pPr>
            <w:r>
              <w:t>归档不做物理删除，项目内数据保留。</w:t>
            </w:r>
          </w:p>
        </w:tc>
      </w:tr>
      <w:tr w:rsidR="00171B9D" w14:paraId="58B5B3C3" w14:textId="77777777" w:rsidTr="0099054E">
        <w:tc>
          <w:tcPr>
            <w:tcW w:w="1587" w:type="dxa"/>
          </w:tcPr>
          <w:p w14:paraId="2CC3425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9D4EDDA" w14:textId="77777777" w:rsidR="00171B9D" w:rsidRDefault="00171B9D" w:rsidP="00171B9D">
            <w:pPr>
              <w:pStyle w:val="aa"/>
            </w:pPr>
            <w:r>
              <w:t>Be_</w:t>
            </w:r>
            <w:r>
              <w:t>项目</w:t>
            </w:r>
          </w:p>
        </w:tc>
      </w:tr>
      <w:tr w:rsidR="00171B9D" w14:paraId="5F0E3494" w14:textId="77777777" w:rsidTr="0099054E">
        <w:tc>
          <w:tcPr>
            <w:tcW w:w="1587" w:type="dxa"/>
          </w:tcPr>
          <w:p w14:paraId="4DBE2B70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3953B3C" w14:textId="77777777" w:rsidR="00171B9D" w:rsidRDefault="00171B9D" w:rsidP="00171B9D">
            <w:pPr>
              <w:pStyle w:val="aa"/>
            </w:pPr>
            <w:r>
              <w:t>对不可逆操作提供确认提示（可用性需求）</w:t>
            </w:r>
          </w:p>
        </w:tc>
      </w:tr>
    </w:tbl>
    <w:p w14:paraId="3F03EC0E" w14:textId="77777777" w:rsidR="003726AE" w:rsidRDefault="00B11545" w:rsidP="00B11545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4DE2A169" wp14:editId="6702187E">
            <wp:extent cx="5453933" cy="4068502"/>
            <wp:effectExtent l="0" t="0" r="0" b="8255"/>
            <wp:docPr id="147264808" name="图片 9" descr="项目归档用例流程图" title="项目归档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808" name="图片 1472648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531" cy="40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AA35" w14:textId="77777777" w:rsidR="00B11545" w:rsidRPr="00B11545" w:rsidRDefault="00B11545" w:rsidP="00B11545">
      <w:pPr>
        <w:pStyle w:val="a2"/>
      </w:pPr>
      <w:r>
        <w:rPr>
          <w:rFonts w:ascii="宋体" w:hAnsi="宋体"/>
        </w:rPr>
        <w:t>项目归档用例</w:t>
      </w:r>
      <w:r>
        <w:rPr>
          <w:rFonts w:ascii="宋体" w:hAnsi="宋体" w:hint="eastAsia"/>
        </w:rPr>
        <w:t>流程图</w:t>
      </w:r>
    </w:p>
    <w:p w14:paraId="1A2573EB" w14:textId="77777777" w:rsidR="00171B9D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_成员管理用例描述表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45C278F0" w14:textId="77777777" w:rsidTr="0099054E">
        <w:tc>
          <w:tcPr>
            <w:tcW w:w="1587" w:type="dxa"/>
          </w:tcPr>
          <w:p w14:paraId="29DCCED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16F81175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成员管理</w:t>
            </w:r>
          </w:p>
        </w:tc>
      </w:tr>
      <w:tr w:rsidR="00171B9D" w14:paraId="1E5D1BB2" w14:textId="77777777" w:rsidTr="0099054E">
        <w:tc>
          <w:tcPr>
            <w:tcW w:w="1587" w:type="dxa"/>
          </w:tcPr>
          <w:p w14:paraId="50A67B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1DD563A9" w14:textId="77777777" w:rsidR="00171B9D" w:rsidRDefault="00171B9D" w:rsidP="00171B9D">
            <w:pPr>
              <w:pStyle w:val="aa"/>
            </w:pPr>
            <w:proofErr w:type="spellStart"/>
            <w:r>
              <w:t>manageMembers</w:t>
            </w:r>
            <w:proofErr w:type="spellEnd"/>
          </w:p>
        </w:tc>
      </w:tr>
      <w:tr w:rsidR="00171B9D" w14:paraId="67C619BB" w14:textId="77777777" w:rsidTr="0099054E">
        <w:tc>
          <w:tcPr>
            <w:tcW w:w="1587" w:type="dxa"/>
          </w:tcPr>
          <w:p w14:paraId="74FC3235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0A1F2474" w14:textId="77777777" w:rsidR="00171B9D" w:rsidRDefault="00171B9D" w:rsidP="00171B9D">
            <w:pPr>
              <w:pStyle w:val="aa"/>
            </w:pPr>
            <w:r>
              <w:t>项目创建者通过此用例邀请、移除成员及调整成员角色。</w:t>
            </w:r>
          </w:p>
        </w:tc>
      </w:tr>
      <w:tr w:rsidR="00171B9D" w14:paraId="279710B4" w14:textId="77777777" w:rsidTr="0099054E">
        <w:tc>
          <w:tcPr>
            <w:tcW w:w="1587" w:type="dxa"/>
          </w:tcPr>
          <w:p w14:paraId="35D5FF7D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6DB72F1B" w14:textId="77777777" w:rsidR="00171B9D" w:rsidRDefault="00171B9D" w:rsidP="00171B9D">
            <w:pPr>
              <w:pStyle w:val="aa"/>
            </w:pPr>
            <w:r>
              <w:t>项目创建者</w:t>
            </w:r>
          </w:p>
        </w:tc>
      </w:tr>
      <w:tr w:rsidR="00171B9D" w14:paraId="69E457EE" w14:textId="77777777" w:rsidTr="0099054E">
        <w:tc>
          <w:tcPr>
            <w:tcW w:w="1587" w:type="dxa"/>
          </w:tcPr>
          <w:p w14:paraId="6968807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9151C1C" w14:textId="77777777" w:rsidR="00171B9D" w:rsidRDefault="00171B9D" w:rsidP="00171B9D">
            <w:pPr>
              <w:pStyle w:val="aa"/>
            </w:pPr>
            <w:r>
              <w:t>用户为项目创建者并进入成员管理页。</w:t>
            </w:r>
          </w:p>
        </w:tc>
      </w:tr>
      <w:tr w:rsidR="00171B9D" w14:paraId="7EDB221C" w14:textId="77777777" w:rsidTr="0099054E">
        <w:tc>
          <w:tcPr>
            <w:tcW w:w="1587" w:type="dxa"/>
          </w:tcPr>
          <w:p w14:paraId="780E25A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1C7F3A7" w14:textId="77777777" w:rsidR="00171B9D" w:rsidRDefault="00171B9D" w:rsidP="00171B9D">
            <w:pPr>
              <w:pStyle w:val="aa"/>
            </w:pPr>
            <w:r>
              <w:t>成员关系被保存、更新或移除，成员列表同步显示。</w:t>
            </w:r>
          </w:p>
        </w:tc>
      </w:tr>
      <w:tr w:rsidR="00171B9D" w14:paraId="2D49278F" w14:textId="77777777" w:rsidTr="0099054E">
        <w:tc>
          <w:tcPr>
            <w:tcW w:w="1587" w:type="dxa"/>
          </w:tcPr>
          <w:p w14:paraId="37B8813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C41C3F8" w14:textId="77777777" w:rsidR="00171B9D" w:rsidRDefault="00171B9D" w:rsidP="00171B9D">
            <w:pPr>
              <w:pStyle w:val="aa"/>
            </w:pPr>
            <w:r>
              <w:t>创建者输入用户名邀请成员并指定其角色（协作者或测试者）</w:t>
            </w:r>
          </w:p>
          <w:p w14:paraId="4207C248" w14:textId="77777777" w:rsidR="00171B9D" w:rsidRDefault="00171B9D" w:rsidP="00171B9D">
            <w:pPr>
              <w:pStyle w:val="aa"/>
            </w:pPr>
            <w:r>
              <w:t>系统查找用户并保存成员关系</w:t>
            </w:r>
          </w:p>
          <w:p w14:paraId="3EB51F0B" w14:textId="77777777" w:rsidR="00171B9D" w:rsidRDefault="00171B9D" w:rsidP="00171B9D">
            <w:pPr>
              <w:pStyle w:val="aa"/>
            </w:pPr>
            <w:r>
              <w:t>成员列表显示被邀请用户</w:t>
            </w:r>
          </w:p>
          <w:p w14:paraId="4574CF7F" w14:textId="77777777" w:rsidR="00171B9D" w:rsidRDefault="00171B9D" w:rsidP="00171B9D">
            <w:pPr>
              <w:pStyle w:val="aa"/>
            </w:pPr>
            <w:r>
              <w:t>创建者调整已有成员的项目角色或移除成员</w:t>
            </w:r>
          </w:p>
        </w:tc>
      </w:tr>
      <w:tr w:rsidR="00171B9D" w14:paraId="04F9A6C6" w14:textId="77777777" w:rsidTr="0099054E">
        <w:tc>
          <w:tcPr>
            <w:tcW w:w="1587" w:type="dxa"/>
          </w:tcPr>
          <w:p w14:paraId="6A7F6C6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356F2C0C" w14:textId="77777777" w:rsidR="00171B9D" w:rsidRDefault="00171B9D" w:rsidP="00171B9D">
            <w:pPr>
              <w:pStyle w:val="aa"/>
            </w:pPr>
            <w:r>
              <w:t xml:space="preserve">2.a </w:t>
            </w:r>
            <w:r>
              <w:t>被邀请用户不存在：系统提示检查用户名，返回步骤</w:t>
            </w:r>
            <w:r>
              <w:t>1</w:t>
            </w:r>
          </w:p>
        </w:tc>
      </w:tr>
      <w:tr w:rsidR="00171B9D" w14:paraId="52FD5B1D" w14:textId="77777777" w:rsidTr="0099054E">
        <w:tc>
          <w:tcPr>
            <w:tcW w:w="1587" w:type="dxa"/>
          </w:tcPr>
          <w:p w14:paraId="787FA8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468C93F" w14:textId="77777777" w:rsidR="00171B9D" w:rsidRDefault="00171B9D" w:rsidP="00171B9D">
            <w:pPr>
              <w:pStyle w:val="aa"/>
            </w:pPr>
            <w:r>
              <w:t>仅创建者可邀请、移除成员或修改成员角色；每个项目有且仅有一个创建者。</w:t>
            </w:r>
          </w:p>
        </w:tc>
      </w:tr>
      <w:tr w:rsidR="00171B9D" w14:paraId="3F06B90E" w14:textId="77777777" w:rsidTr="0099054E">
        <w:tc>
          <w:tcPr>
            <w:tcW w:w="1587" w:type="dxa"/>
          </w:tcPr>
          <w:p w14:paraId="5C9D5095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1A29574C" w14:textId="77777777" w:rsidR="00171B9D" w:rsidRDefault="00171B9D" w:rsidP="00171B9D">
            <w:pPr>
              <w:pStyle w:val="aa"/>
            </w:pPr>
            <w:r>
              <w:t>Be_</w:t>
            </w:r>
            <w:r>
              <w:t>项目成员、</w:t>
            </w:r>
            <w:r>
              <w:t>Be_</w:t>
            </w:r>
            <w:r>
              <w:t>用户</w:t>
            </w:r>
          </w:p>
        </w:tc>
      </w:tr>
      <w:tr w:rsidR="00171B9D" w14:paraId="4F4B0909" w14:textId="77777777" w:rsidTr="0099054E">
        <w:tc>
          <w:tcPr>
            <w:tcW w:w="1587" w:type="dxa"/>
          </w:tcPr>
          <w:p w14:paraId="7FF61BA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F8F15FB" w14:textId="77777777" w:rsidR="00171B9D" w:rsidRDefault="00171B9D" w:rsidP="00171B9D">
            <w:pPr>
              <w:pStyle w:val="aa"/>
            </w:pPr>
            <w:r>
              <w:t>后端对所有项目资源请求执行权限校验（安全需求）</w:t>
            </w:r>
          </w:p>
        </w:tc>
      </w:tr>
    </w:tbl>
    <w:p w14:paraId="0CA689B8" w14:textId="77777777" w:rsidR="003726AE" w:rsidRDefault="00B11545" w:rsidP="00B11545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0B188B5C" wp14:editId="7CD4CFD9">
            <wp:extent cx="4642666" cy="4346293"/>
            <wp:effectExtent l="0" t="0" r="5715" b="0"/>
            <wp:docPr id="1631970498" name="图片 10" descr="成员管理用例流程图" title="成员管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0498" name="图片 16319704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359" cy="43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1D73" w14:textId="77777777" w:rsidR="00B11545" w:rsidRPr="00B11545" w:rsidRDefault="00B11545" w:rsidP="00B11545">
      <w:pPr>
        <w:pStyle w:val="a2"/>
      </w:pPr>
      <w:r>
        <w:t>成员管理用例</w:t>
      </w:r>
      <w:r>
        <w:rPr>
          <w:rFonts w:hint="eastAsia"/>
        </w:rPr>
        <w:t>流程图</w:t>
      </w:r>
    </w:p>
    <w:p w14:paraId="0EBCBB2B" w14:textId="77777777" w:rsidR="00B95708" w:rsidRDefault="00000000">
      <w:pPr>
        <w:pStyle w:val="51"/>
      </w:pPr>
      <w:r>
        <w:t xml:space="preserve">1.1.2.3 </w:t>
      </w:r>
      <w:r>
        <w:t>功能点</w:t>
      </w:r>
      <w:r>
        <w:t>3</w:t>
      </w:r>
      <w:r>
        <w:t>：角色与世界设定维护</w:t>
      </w:r>
    </w:p>
    <w:p w14:paraId="796513CB" w14:textId="77777777" w:rsidR="00171B9D" w:rsidRDefault="00000000">
      <w:pPr>
        <w:ind w:firstLine="480"/>
      </w:pPr>
      <w:r>
        <w:t>项目创建者与剧情协作者需要系统提供角色与世界设定维护功能，主要包括角色档案维护、世界观条目维护、角色关系与知识边界、角色出场管理等功能，详细的用例</w:t>
      </w:r>
      <w:r w:rsidR="00171B9D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10,</w:t>
      </w:r>
      <w:r w:rsidR="00DC4E06">
        <w:rPr>
          <w:rFonts w:hint="eastAsia"/>
          <w:color w:val="EE0000"/>
        </w:rPr>
        <w:t>表</w:t>
      </w:r>
      <w:r w:rsidR="00DC4E06">
        <w:rPr>
          <w:rFonts w:hint="eastAsia"/>
          <w:color w:val="EE0000"/>
        </w:rPr>
        <w:t>11</w:t>
      </w:r>
      <w:r w:rsidR="00DC4E06">
        <w:rPr>
          <w:rFonts w:hint="eastAsia"/>
          <w:color w:val="EE0000"/>
        </w:rPr>
        <w:t>，表</w:t>
      </w:r>
      <w:r w:rsidR="00DC4E06">
        <w:rPr>
          <w:rFonts w:hint="eastAsia"/>
          <w:color w:val="EE0000"/>
        </w:rPr>
        <w:t>12</w:t>
      </w:r>
      <w:r w:rsidR="00DC4E06">
        <w:rPr>
          <w:rFonts w:hint="eastAsia"/>
          <w:color w:val="EE0000"/>
        </w:rPr>
        <w:t>，表</w:t>
      </w:r>
      <w:r w:rsidR="00DC4E06">
        <w:rPr>
          <w:rFonts w:hint="eastAsia"/>
          <w:color w:val="EE0000"/>
        </w:rPr>
        <w:t>13</w:t>
      </w:r>
      <w:r>
        <w:t>所示。</w:t>
      </w:r>
      <w:r w:rsidR="00BB1215">
        <w:rPr>
          <w:rFonts w:hint="eastAsia"/>
        </w:rPr>
        <w:t>详细的用例流程图如</w:t>
      </w:r>
      <w:r w:rsidR="00BB1215" w:rsidRPr="003726AE">
        <w:rPr>
          <w:rFonts w:hint="eastAsia"/>
          <w:b/>
          <w:bCs/>
          <w:color w:val="5B9BD5" w:themeColor="accent1"/>
        </w:rPr>
        <w:t>图</w:t>
      </w:r>
      <w:r w:rsidR="00BB1215">
        <w:rPr>
          <w:rFonts w:hint="eastAsia"/>
          <w:b/>
          <w:bCs/>
          <w:color w:val="5B9BD5" w:themeColor="accent1"/>
        </w:rPr>
        <w:t>12</w:t>
      </w:r>
      <w:r w:rsidR="00BB1215" w:rsidRPr="003726AE">
        <w:rPr>
          <w:rFonts w:hint="eastAsia"/>
          <w:b/>
          <w:bCs/>
          <w:color w:val="5B9BD5" w:themeColor="accent1"/>
        </w:rPr>
        <w:t>~</w:t>
      </w:r>
      <w:r w:rsidR="00BB1215" w:rsidRPr="003726AE">
        <w:rPr>
          <w:rFonts w:hint="eastAsia"/>
          <w:b/>
          <w:bCs/>
          <w:color w:val="5B9BD5" w:themeColor="accent1"/>
        </w:rPr>
        <w:t>图</w:t>
      </w:r>
      <w:r w:rsidR="00BB1215">
        <w:rPr>
          <w:rFonts w:hint="eastAsia"/>
          <w:b/>
          <w:bCs/>
          <w:color w:val="5B9BD5" w:themeColor="accent1"/>
        </w:rPr>
        <w:t>1</w:t>
      </w:r>
      <w:r w:rsidR="008A7E13">
        <w:rPr>
          <w:rFonts w:hint="eastAsia"/>
          <w:b/>
          <w:bCs/>
          <w:color w:val="5B9BD5" w:themeColor="accent1"/>
        </w:rPr>
        <w:t>5</w:t>
      </w:r>
      <w:r w:rsidR="00BB1215">
        <w:rPr>
          <w:rFonts w:hint="eastAsia"/>
        </w:rPr>
        <w:t>所示。</w:t>
      </w:r>
    </w:p>
    <w:p w14:paraId="35B55546" w14:textId="77777777" w:rsidR="00171B9D" w:rsidRDefault="00171B9D" w:rsidP="00171B9D">
      <w:pPr>
        <w:pStyle w:val="a1"/>
      </w:pP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_角色档案维护用例描述表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10993C6B" w14:textId="77777777" w:rsidTr="0099054E">
        <w:tc>
          <w:tcPr>
            <w:tcW w:w="1587" w:type="dxa"/>
          </w:tcPr>
          <w:p w14:paraId="0895221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C49A704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角色档案维护</w:t>
            </w:r>
          </w:p>
        </w:tc>
      </w:tr>
      <w:tr w:rsidR="00171B9D" w14:paraId="727C5C93" w14:textId="77777777" w:rsidTr="0099054E">
        <w:tc>
          <w:tcPr>
            <w:tcW w:w="1587" w:type="dxa"/>
          </w:tcPr>
          <w:p w14:paraId="61AF80ED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4F1FCCF" w14:textId="77777777" w:rsidR="00171B9D" w:rsidRDefault="00171B9D" w:rsidP="00171B9D">
            <w:pPr>
              <w:pStyle w:val="aa"/>
            </w:pPr>
            <w:proofErr w:type="spellStart"/>
            <w:r>
              <w:t>maintainCharacterProfile</w:t>
            </w:r>
            <w:proofErr w:type="spellEnd"/>
          </w:p>
        </w:tc>
      </w:tr>
      <w:tr w:rsidR="00171B9D" w14:paraId="7AF38B87" w14:textId="77777777" w:rsidTr="0099054E">
        <w:tc>
          <w:tcPr>
            <w:tcW w:w="1587" w:type="dxa"/>
          </w:tcPr>
          <w:p w14:paraId="27F8694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FEB24E6" w14:textId="77777777" w:rsidR="00171B9D" w:rsidRDefault="00171B9D" w:rsidP="00171B9D">
            <w:pPr>
              <w:pStyle w:val="aa"/>
            </w:pPr>
            <w:r>
              <w:t>项目成员通过此用例维护项目的角色档案。</w:t>
            </w:r>
          </w:p>
        </w:tc>
      </w:tr>
      <w:tr w:rsidR="00171B9D" w14:paraId="412275BA" w14:textId="77777777" w:rsidTr="0099054E">
        <w:tc>
          <w:tcPr>
            <w:tcW w:w="1587" w:type="dxa"/>
          </w:tcPr>
          <w:p w14:paraId="6C3CC38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2264498" w14:textId="77777777" w:rsidR="00171B9D" w:rsidRDefault="00171B9D" w:rsidP="00171B9D">
            <w:pPr>
              <w:pStyle w:val="aa"/>
            </w:pPr>
            <w:r>
              <w:t>项目创建者、剧情协作者</w:t>
            </w:r>
          </w:p>
        </w:tc>
      </w:tr>
      <w:tr w:rsidR="00171B9D" w14:paraId="49E89F31" w14:textId="77777777" w:rsidTr="0099054E">
        <w:tc>
          <w:tcPr>
            <w:tcW w:w="1587" w:type="dxa"/>
          </w:tcPr>
          <w:p w14:paraId="620B39C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3B5A0D9" w14:textId="77777777" w:rsidR="00171B9D" w:rsidRDefault="00171B9D" w:rsidP="00171B9D">
            <w:pPr>
              <w:pStyle w:val="aa"/>
            </w:pPr>
            <w:r>
              <w:t>用户已登录且为项目成员，进入角色与设定页面。</w:t>
            </w:r>
          </w:p>
        </w:tc>
      </w:tr>
      <w:tr w:rsidR="00171B9D" w14:paraId="79D20D08" w14:textId="77777777" w:rsidTr="0099054E">
        <w:tc>
          <w:tcPr>
            <w:tcW w:w="1587" w:type="dxa"/>
          </w:tcPr>
          <w:p w14:paraId="7C2FE607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4988278" w14:textId="77777777" w:rsidR="00171B9D" w:rsidRDefault="00171B9D" w:rsidP="00171B9D">
            <w:pPr>
              <w:pStyle w:val="aa"/>
            </w:pPr>
            <w:r>
              <w:t>角色档案保存并刷新列表。</w:t>
            </w:r>
          </w:p>
        </w:tc>
      </w:tr>
      <w:tr w:rsidR="00171B9D" w14:paraId="0E71C5E9" w14:textId="77777777" w:rsidTr="0099054E">
        <w:tc>
          <w:tcPr>
            <w:tcW w:w="1587" w:type="dxa"/>
          </w:tcPr>
          <w:p w14:paraId="0A4AEB2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772B61AC" w14:textId="77777777" w:rsidR="00171B9D" w:rsidRDefault="00171B9D" w:rsidP="00171B9D">
            <w:pPr>
              <w:pStyle w:val="aa"/>
            </w:pPr>
            <w:r>
              <w:t>成员进入项目的角色与设定页面</w:t>
            </w:r>
          </w:p>
          <w:p w14:paraId="564EFA05" w14:textId="77777777" w:rsidR="00171B9D" w:rsidRDefault="00171B9D" w:rsidP="00171B9D">
            <w:pPr>
              <w:pStyle w:val="aa"/>
            </w:pPr>
            <w:r>
              <w:t>成员新增角色并填写名称、简介、性格、目标与价值排序</w:t>
            </w:r>
          </w:p>
          <w:p w14:paraId="2EDA7972" w14:textId="77777777" w:rsidR="00171B9D" w:rsidRDefault="00171B9D" w:rsidP="00171B9D">
            <w:pPr>
              <w:pStyle w:val="aa"/>
            </w:pPr>
            <w:r>
              <w:t>系统保存角色档案并刷新列表</w:t>
            </w:r>
          </w:p>
        </w:tc>
      </w:tr>
      <w:tr w:rsidR="00171B9D" w14:paraId="0E9196C1" w14:textId="77777777" w:rsidTr="0099054E">
        <w:tc>
          <w:tcPr>
            <w:tcW w:w="1587" w:type="dxa"/>
          </w:tcPr>
          <w:p w14:paraId="3DC237A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5EDE3B30" w14:textId="77777777" w:rsidR="00171B9D" w:rsidRDefault="00171B9D" w:rsidP="00171B9D">
            <w:pPr>
              <w:pStyle w:val="aa"/>
            </w:pPr>
            <w:r>
              <w:t xml:space="preserve">3.a </w:t>
            </w:r>
            <w:r>
              <w:t>必填字段为空：系统提示补全，返回步骤</w:t>
            </w:r>
            <w:r>
              <w:t>2</w:t>
            </w:r>
          </w:p>
        </w:tc>
      </w:tr>
      <w:tr w:rsidR="00171B9D" w14:paraId="4858240A" w14:textId="77777777" w:rsidTr="0099054E">
        <w:tc>
          <w:tcPr>
            <w:tcW w:w="1587" w:type="dxa"/>
          </w:tcPr>
          <w:p w14:paraId="0251165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BD22812" w14:textId="77777777" w:rsidR="00171B9D" w:rsidRDefault="00171B9D" w:rsidP="00171B9D">
            <w:pPr>
              <w:pStyle w:val="aa"/>
            </w:pPr>
            <w:r>
              <w:t>角色档案属于单个项目，可被剧情节点引用。</w:t>
            </w:r>
          </w:p>
        </w:tc>
      </w:tr>
      <w:tr w:rsidR="00171B9D" w14:paraId="45C94A59" w14:textId="77777777" w:rsidTr="0099054E">
        <w:tc>
          <w:tcPr>
            <w:tcW w:w="1587" w:type="dxa"/>
          </w:tcPr>
          <w:p w14:paraId="786B7AF5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4E58F55A" w14:textId="77777777" w:rsidR="00171B9D" w:rsidRDefault="00171B9D" w:rsidP="00171B9D">
            <w:pPr>
              <w:pStyle w:val="aa"/>
            </w:pPr>
            <w:r>
              <w:t>Be_</w:t>
            </w:r>
            <w:r>
              <w:t>角色档案</w:t>
            </w:r>
          </w:p>
        </w:tc>
      </w:tr>
      <w:tr w:rsidR="00171B9D" w14:paraId="4CF2D597" w14:textId="77777777" w:rsidTr="0099054E">
        <w:tc>
          <w:tcPr>
            <w:tcW w:w="1587" w:type="dxa"/>
          </w:tcPr>
          <w:p w14:paraId="56360B3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lastRenderedPageBreak/>
              <w:t>非功能性需求</w:t>
            </w:r>
          </w:p>
        </w:tc>
        <w:tc>
          <w:tcPr>
            <w:tcW w:w="7257" w:type="dxa"/>
          </w:tcPr>
          <w:p w14:paraId="72589FAE" w14:textId="77777777" w:rsidR="00171B9D" w:rsidRDefault="00171B9D" w:rsidP="00171B9D">
            <w:pPr>
              <w:pStyle w:val="aa"/>
            </w:pPr>
            <w:r>
              <w:t>—</w:t>
            </w:r>
          </w:p>
        </w:tc>
      </w:tr>
    </w:tbl>
    <w:p w14:paraId="1AF8D39B" w14:textId="77777777" w:rsidR="00B11545" w:rsidRDefault="00BB1215" w:rsidP="00BB1215">
      <w:pPr>
        <w:pStyle w:val="aff2"/>
        <w:rPr>
          <w:noProof/>
        </w:rPr>
      </w:pPr>
      <w:r w:rsidRPr="00BB1215">
        <w:rPr>
          <w:noProof/>
        </w:rPr>
        <w:t xml:space="preserve"> </w:t>
      </w:r>
      <w:r w:rsidRPr="00BB1215">
        <w:rPr>
          <w:noProof/>
        </w:rPr>
        <w:drawing>
          <wp:inline distT="0" distB="0" distL="0" distR="0" wp14:anchorId="690F7370" wp14:editId="174DA33E">
            <wp:extent cx="5249119" cy="4713605"/>
            <wp:effectExtent l="0" t="0" r="8890" b="0"/>
            <wp:docPr id="538437971" name="图片 12" descr="角色档案维护用例流程图" title="角色档案维护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7971" name="图片 5384379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641" cy="47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9B4D" w14:textId="77777777" w:rsidR="00BB1215" w:rsidRDefault="00BB1215" w:rsidP="00BB1215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角色档案维护用例</w:t>
      </w:r>
      <w:r>
        <w:rPr>
          <w:rFonts w:ascii="宋体" w:hAnsi="宋体" w:hint="eastAsia"/>
        </w:rPr>
        <w:t>流程图</w:t>
      </w:r>
    </w:p>
    <w:p w14:paraId="1B84C971" w14:textId="77777777" w:rsidR="00BB1215" w:rsidRPr="00BB1215" w:rsidRDefault="00BB1215" w:rsidP="00BB1215">
      <w:pPr>
        <w:ind w:firstLine="480"/>
      </w:pPr>
    </w:p>
    <w:p w14:paraId="5030C02D" w14:textId="77777777" w:rsidR="00B95708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_世界观条目维护用例描述表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0F5A0C1A" w14:textId="77777777" w:rsidTr="0099054E">
        <w:tc>
          <w:tcPr>
            <w:tcW w:w="1587" w:type="dxa"/>
          </w:tcPr>
          <w:p w14:paraId="79496D2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10EDD6E7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世界观条目维护</w:t>
            </w:r>
          </w:p>
        </w:tc>
      </w:tr>
      <w:tr w:rsidR="00171B9D" w14:paraId="5A17A7A6" w14:textId="77777777" w:rsidTr="0099054E">
        <w:tc>
          <w:tcPr>
            <w:tcW w:w="1587" w:type="dxa"/>
          </w:tcPr>
          <w:p w14:paraId="0C8EED0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622900FC" w14:textId="77777777" w:rsidR="00171B9D" w:rsidRDefault="00171B9D" w:rsidP="00171B9D">
            <w:pPr>
              <w:pStyle w:val="aa"/>
            </w:pPr>
            <w:proofErr w:type="spellStart"/>
            <w:r>
              <w:t>maintainWorldEntry</w:t>
            </w:r>
            <w:proofErr w:type="spellEnd"/>
          </w:p>
        </w:tc>
      </w:tr>
      <w:tr w:rsidR="00171B9D" w14:paraId="2C089250" w14:textId="77777777" w:rsidTr="0099054E">
        <w:tc>
          <w:tcPr>
            <w:tcW w:w="1587" w:type="dxa"/>
          </w:tcPr>
          <w:p w14:paraId="58877EE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11CE1A0" w14:textId="77777777" w:rsidR="00171B9D" w:rsidRDefault="00171B9D" w:rsidP="00171B9D">
            <w:pPr>
              <w:pStyle w:val="aa"/>
            </w:pPr>
            <w:r>
              <w:t>项目成员通过此用例维护项目的世界观条目。</w:t>
            </w:r>
          </w:p>
        </w:tc>
      </w:tr>
      <w:tr w:rsidR="00171B9D" w14:paraId="2E8BAC13" w14:textId="77777777" w:rsidTr="0099054E">
        <w:tc>
          <w:tcPr>
            <w:tcW w:w="1587" w:type="dxa"/>
          </w:tcPr>
          <w:p w14:paraId="5FE1E31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7D12BD6" w14:textId="77777777" w:rsidR="00171B9D" w:rsidRDefault="00171B9D" w:rsidP="00171B9D">
            <w:pPr>
              <w:pStyle w:val="aa"/>
            </w:pPr>
            <w:r>
              <w:t>项目创建者、剧情协作者</w:t>
            </w:r>
          </w:p>
        </w:tc>
      </w:tr>
      <w:tr w:rsidR="00171B9D" w14:paraId="16C736EE" w14:textId="77777777" w:rsidTr="0099054E">
        <w:tc>
          <w:tcPr>
            <w:tcW w:w="1587" w:type="dxa"/>
          </w:tcPr>
          <w:p w14:paraId="3F552E2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1D801BB" w14:textId="77777777" w:rsidR="00171B9D" w:rsidRDefault="00171B9D" w:rsidP="00171B9D">
            <w:pPr>
              <w:pStyle w:val="aa"/>
            </w:pPr>
            <w:r>
              <w:t>用户已登录且为项目成员，进入角色与设定页面。</w:t>
            </w:r>
          </w:p>
        </w:tc>
      </w:tr>
      <w:tr w:rsidR="00171B9D" w14:paraId="4D7DABBA" w14:textId="77777777" w:rsidTr="0099054E">
        <w:tc>
          <w:tcPr>
            <w:tcW w:w="1587" w:type="dxa"/>
          </w:tcPr>
          <w:p w14:paraId="739313B0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C672EDC" w14:textId="77777777" w:rsidR="00171B9D" w:rsidRDefault="00171B9D" w:rsidP="00171B9D">
            <w:pPr>
              <w:pStyle w:val="aa"/>
            </w:pPr>
            <w:r>
              <w:t>世界观条目保存。</w:t>
            </w:r>
          </w:p>
        </w:tc>
      </w:tr>
      <w:tr w:rsidR="00171B9D" w14:paraId="5A2E22FE" w14:textId="77777777" w:rsidTr="0099054E">
        <w:tc>
          <w:tcPr>
            <w:tcW w:w="1587" w:type="dxa"/>
          </w:tcPr>
          <w:p w14:paraId="6931D78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825875E" w14:textId="77777777" w:rsidR="00171B9D" w:rsidRDefault="00171B9D" w:rsidP="00171B9D">
            <w:pPr>
              <w:pStyle w:val="aa"/>
            </w:pPr>
            <w:r>
              <w:t>成员新增世界观条目</w:t>
            </w:r>
          </w:p>
          <w:p w14:paraId="12C705A1" w14:textId="77777777" w:rsidR="00171B9D" w:rsidRDefault="00171B9D" w:rsidP="00171B9D">
            <w:pPr>
              <w:pStyle w:val="aa"/>
            </w:pPr>
            <w:r>
              <w:t>成员填写类别（世界规则、地点、势力）与内容</w:t>
            </w:r>
          </w:p>
          <w:p w14:paraId="782FBB37" w14:textId="77777777" w:rsidR="00171B9D" w:rsidRDefault="00171B9D" w:rsidP="00171B9D">
            <w:pPr>
              <w:pStyle w:val="aa"/>
            </w:pPr>
            <w:r>
              <w:t>系统保存条目并刷新列表</w:t>
            </w:r>
          </w:p>
        </w:tc>
      </w:tr>
      <w:tr w:rsidR="00171B9D" w14:paraId="4BD9A3D5" w14:textId="77777777" w:rsidTr="0099054E">
        <w:tc>
          <w:tcPr>
            <w:tcW w:w="1587" w:type="dxa"/>
          </w:tcPr>
          <w:p w14:paraId="3701476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471D5884" w14:textId="77777777" w:rsidR="00171B9D" w:rsidRDefault="00171B9D" w:rsidP="00171B9D">
            <w:pPr>
              <w:pStyle w:val="aa"/>
            </w:pPr>
            <w:r>
              <w:t xml:space="preserve">2.a </w:t>
            </w:r>
            <w:r>
              <w:t>必填内容为空：系统提示补全，返回步骤</w:t>
            </w:r>
            <w:r>
              <w:t>2</w:t>
            </w:r>
          </w:p>
        </w:tc>
      </w:tr>
      <w:tr w:rsidR="00171B9D" w14:paraId="51D6CFCF" w14:textId="77777777" w:rsidTr="0099054E">
        <w:tc>
          <w:tcPr>
            <w:tcW w:w="1587" w:type="dxa"/>
          </w:tcPr>
          <w:p w14:paraId="776F011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889999B" w14:textId="77777777" w:rsidR="00171B9D" w:rsidRDefault="00171B9D" w:rsidP="00171B9D">
            <w:pPr>
              <w:pStyle w:val="aa"/>
            </w:pPr>
            <w:r>
              <w:t>条目属于单个项目。</w:t>
            </w:r>
          </w:p>
        </w:tc>
      </w:tr>
      <w:tr w:rsidR="00171B9D" w14:paraId="69EE4BDC" w14:textId="77777777" w:rsidTr="0099054E">
        <w:tc>
          <w:tcPr>
            <w:tcW w:w="1587" w:type="dxa"/>
          </w:tcPr>
          <w:p w14:paraId="38EF25D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lastRenderedPageBreak/>
              <w:t>涉及的业务实体</w:t>
            </w:r>
          </w:p>
        </w:tc>
        <w:tc>
          <w:tcPr>
            <w:tcW w:w="7257" w:type="dxa"/>
          </w:tcPr>
          <w:p w14:paraId="498AB92A" w14:textId="77777777" w:rsidR="00171B9D" w:rsidRDefault="00171B9D" w:rsidP="00171B9D">
            <w:pPr>
              <w:pStyle w:val="aa"/>
            </w:pPr>
            <w:r>
              <w:t>Be_</w:t>
            </w:r>
            <w:r>
              <w:t>世界条目</w:t>
            </w:r>
          </w:p>
        </w:tc>
      </w:tr>
      <w:tr w:rsidR="00171B9D" w14:paraId="1A2FFFA4" w14:textId="77777777" w:rsidTr="0099054E">
        <w:tc>
          <w:tcPr>
            <w:tcW w:w="1587" w:type="dxa"/>
          </w:tcPr>
          <w:p w14:paraId="75E11B5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57E22847" w14:textId="77777777" w:rsidR="00171B9D" w:rsidRDefault="00171B9D" w:rsidP="00171B9D">
            <w:pPr>
              <w:pStyle w:val="aa"/>
            </w:pPr>
            <w:r>
              <w:t>—</w:t>
            </w:r>
          </w:p>
        </w:tc>
      </w:tr>
    </w:tbl>
    <w:p w14:paraId="3E6EF3DF" w14:textId="77777777" w:rsidR="00BB1215" w:rsidRDefault="00BB1215" w:rsidP="00BB1215">
      <w:pPr>
        <w:pStyle w:val="aff2"/>
      </w:pPr>
      <w:r>
        <w:rPr>
          <w:noProof/>
        </w:rPr>
        <w:drawing>
          <wp:inline distT="0" distB="0" distL="0" distR="0" wp14:anchorId="6105B77F" wp14:editId="4A094574">
            <wp:extent cx="5759450" cy="4417695"/>
            <wp:effectExtent l="0" t="0" r="0" b="1905"/>
            <wp:docPr id="838066117" name="图片 13" descr="世界观条目维护用例流程图" title="世界观条目维护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6117" name="图片 8380661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7BD1" w14:textId="77777777" w:rsidR="00BB1215" w:rsidRDefault="00BB1215" w:rsidP="00BB1215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世界观条目维护用例</w:t>
      </w:r>
      <w:r>
        <w:rPr>
          <w:rFonts w:ascii="宋体" w:hAnsi="宋体" w:hint="eastAsia"/>
        </w:rPr>
        <w:t>流程图</w:t>
      </w:r>
    </w:p>
    <w:p w14:paraId="1230D78C" w14:textId="77777777" w:rsidR="00BB1215" w:rsidRPr="00BB1215" w:rsidRDefault="00BB1215" w:rsidP="00BB1215">
      <w:pPr>
        <w:ind w:firstLine="480"/>
      </w:pPr>
    </w:p>
    <w:p w14:paraId="76C9C86F" w14:textId="77777777" w:rsidR="00171B9D" w:rsidRDefault="00DC4E06" w:rsidP="00DC4E0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_角色关系与知识边界用例描述表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1FBD5797" w14:textId="77777777" w:rsidTr="0099054E">
        <w:tc>
          <w:tcPr>
            <w:tcW w:w="1587" w:type="dxa"/>
          </w:tcPr>
          <w:p w14:paraId="361B3B78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DC528DC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角色关系与知识边界</w:t>
            </w:r>
          </w:p>
        </w:tc>
      </w:tr>
      <w:tr w:rsidR="00DC4E06" w14:paraId="23143E88" w14:textId="77777777" w:rsidTr="0099054E">
        <w:tc>
          <w:tcPr>
            <w:tcW w:w="1587" w:type="dxa"/>
          </w:tcPr>
          <w:p w14:paraId="3DD60343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5647FF26" w14:textId="77777777" w:rsidR="00DC4E06" w:rsidRDefault="00DC4E06" w:rsidP="00DC4E06">
            <w:pPr>
              <w:pStyle w:val="aa"/>
            </w:pPr>
            <w:proofErr w:type="spellStart"/>
            <w:r>
              <w:t>manageRelationKnowledge</w:t>
            </w:r>
            <w:proofErr w:type="spellEnd"/>
          </w:p>
        </w:tc>
      </w:tr>
      <w:tr w:rsidR="00DC4E06" w14:paraId="333477CF" w14:textId="77777777" w:rsidTr="0099054E">
        <w:tc>
          <w:tcPr>
            <w:tcW w:w="1587" w:type="dxa"/>
          </w:tcPr>
          <w:p w14:paraId="5AAFA63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F87AE3F" w14:textId="77777777" w:rsidR="00DC4E06" w:rsidRDefault="00DC4E06" w:rsidP="00DC4E06">
            <w:pPr>
              <w:pStyle w:val="aa"/>
            </w:pPr>
            <w:r>
              <w:t>项目成员通过此用例维护角色之间的有向关系与角色知识边界。</w:t>
            </w:r>
          </w:p>
        </w:tc>
      </w:tr>
      <w:tr w:rsidR="00DC4E06" w14:paraId="2399C741" w14:textId="77777777" w:rsidTr="0099054E">
        <w:tc>
          <w:tcPr>
            <w:tcW w:w="1587" w:type="dxa"/>
          </w:tcPr>
          <w:p w14:paraId="7EE520A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721B7ED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3D20086F" w14:textId="77777777" w:rsidTr="0099054E">
        <w:tc>
          <w:tcPr>
            <w:tcW w:w="1587" w:type="dxa"/>
          </w:tcPr>
          <w:p w14:paraId="5D7DDF6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0EF731D" w14:textId="77777777" w:rsidR="00DC4E06" w:rsidRDefault="00DC4E06" w:rsidP="00DC4E06">
            <w:pPr>
              <w:pStyle w:val="aa"/>
            </w:pPr>
            <w:r>
              <w:t>用户已登录且为项目成员，项目内已存在角色档案。</w:t>
            </w:r>
          </w:p>
        </w:tc>
      </w:tr>
      <w:tr w:rsidR="00DC4E06" w14:paraId="23AB133C" w14:textId="77777777" w:rsidTr="0099054E">
        <w:tc>
          <w:tcPr>
            <w:tcW w:w="1587" w:type="dxa"/>
          </w:tcPr>
          <w:p w14:paraId="10F06F8E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72F45D45" w14:textId="77777777" w:rsidR="00DC4E06" w:rsidRDefault="00DC4E06" w:rsidP="00DC4E06">
            <w:pPr>
              <w:pStyle w:val="aa"/>
            </w:pPr>
            <w:r>
              <w:t>角色关系与知识条目保存。</w:t>
            </w:r>
          </w:p>
        </w:tc>
      </w:tr>
      <w:tr w:rsidR="00DC4E06" w14:paraId="0ECCC3EC" w14:textId="77777777" w:rsidTr="0099054E">
        <w:tc>
          <w:tcPr>
            <w:tcW w:w="1587" w:type="dxa"/>
          </w:tcPr>
          <w:p w14:paraId="750D9F50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26A5BAF2" w14:textId="77777777" w:rsidR="00DC4E06" w:rsidRDefault="00DC4E06" w:rsidP="00DC4E06">
            <w:pPr>
              <w:pStyle w:val="aa"/>
            </w:pPr>
            <w:r>
              <w:t>成员为角色添加与其他角色的关系，选择关联角色与关系类型，可附文字说明</w:t>
            </w:r>
          </w:p>
          <w:p w14:paraId="3F01AB8F" w14:textId="77777777" w:rsidR="00DC4E06" w:rsidRDefault="00DC4E06" w:rsidP="00DC4E06">
            <w:pPr>
              <w:pStyle w:val="aa"/>
            </w:pPr>
            <w:r>
              <w:t>系统保存有向关系</w:t>
            </w:r>
          </w:p>
          <w:p w14:paraId="3E1F5807" w14:textId="77777777" w:rsidR="00DC4E06" w:rsidRDefault="00DC4E06" w:rsidP="00DC4E06">
            <w:pPr>
              <w:pStyle w:val="aa"/>
            </w:pPr>
            <w:r>
              <w:t>成员为角色录入知识条目，标记知识级别（已知、未知、遗忘）并可指定获得节点</w:t>
            </w:r>
          </w:p>
          <w:p w14:paraId="5380DE88" w14:textId="77777777" w:rsidR="00DC4E06" w:rsidRDefault="00DC4E06" w:rsidP="00DC4E06">
            <w:pPr>
              <w:pStyle w:val="aa"/>
            </w:pPr>
            <w:r>
              <w:lastRenderedPageBreak/>
              <w:t>系统保存知识条目</w:t>
            </w:r>
          </w:p>
          <w:p w14:paraId="11E5E705" w14:textId="77777777" w:rsidR="00DC4E06" w:rsidRDefault="00DC4E06" w:rsidP="00DC4E06">
            <w:pPr>
              <w:pStyle w:val="aa"/>
            </w:pPr>
            <w:r>
              <w:t>剧情模拟进行到获得节点后，对应角色的知识状态自动转为已知</w:t>
            </w:r>
          </w:p>
          <w:p w14:paraId="3BDC559A" w14:textId="77777777" w:rsidR="00DC4E06" w:rsidRDefault="00DC4E06" w:rsidP="00DC4E06">
            <w:pPr>
              <w:pStyle w:val="aa"/>
            </w:pPr>
            <w:r>
              <w:t>成员删除被剧情节点或其他角色引用的条目时，系统给出引用提示</w:t>
            </w:r>
          </w:p>
        </w:tc>
      </w:tr>
      <w:tr w:rsidR="00DC4E06" w14:paraId="1F2BE021" w14:textId="77777777" w:rsidTr="0099054E">
        <w:tc>
          <w:tcPr>
            <w:tcW w:w="1587" w:type="dxa"/>
          </w:tcPr>
          <w:p w14:paraId="6084F97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6862538B" w14:textId="77777777" w:rsidR="00DC4E06" w:rsidRDefault="00DC4E06" w:rsidP="00DC4E06">
            <w:pPr>
              <w:pStyle w:val="aa"/>
            </w:pPr>
            <w:r>
              <w:t xml:space="preserve">6.a </w:t>
            </w:r>
            <w:r>
              <w:t>用户确认处理方式：系统按用户确认的方式执行</w:t>
            </w:r>
          </w:p>
        </w:tc>
      </w:tr>
      <w:tr w:rsidR="00DC4E06" w14:paraId="6982B38D" w14:textId="77777777" w:rsidTr="0099054E">
        <w:tc>
          <w:tcPr>
            <w:tcW w:w="1587" w:type="dxa"/>
          </w:tcPr>
          <w:p w14:paraId="7142034A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0C851BA8" w14:textId="77777777" w:rsidR="00DC4E06" w:rsidRDefault="00DC4E06" w:rsidP="00DC4E06">
            <w:pPr>
              <w:pStyle w:val="aa"/>
            </w:pPr>
            <w:r>
              <w:t>角色关系为有向关系；知识级别取值为已知、未知、遗忘三种。</w:t>
            </w:r>
          </w:p>
        </w:tc>
      </w:tr>
      <w:tr w:rsidR="00DC4E06" w14:paraId="71172416" w14:textId="77777777" w:rsidTr="0099054E">
        <w:tc>
          <w:tcPr>
            <w:tcW w:w="1587" w:type="dxa"/>
          </w:tcPr>
          <w:p w14:paraId="562F18EA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67DBAA0A" w14:textId="77777777" w:rsidR="00DC4E06" w:rsidRDefault="00DC4E06" w:rsidP="00DC4E06">
            <w:pPr>
              <w:pStyle w:val="aa"/>
            </w:pPr>
            <w:r>
              <w:t>Be_</w:t>
            </w:r>
            <w:r>
              <w:t>角色关系、</w:t>
            </w:r>
            <w:r>
              <w:t>Be_</w:t>
            </w:r>
            <w:r>
              <w:t>角色知识、</w:t>
            </w:r>
            <w:r>
              <w:t>Be_</w:t>
            </w:r>
            <w:r>
              <w:t>角色档案</w:t>
            </w:r>
          </w:p>
        </w:tc>
      </w:tr>
      <w:tr w:rsidR="00DC4E06" w14:paraId="651D3426" w14:textId="77777777" w:rsidTr="0099054E">
        <w:tc>
          <w:tcPr>
            <w:tcW w:w="1587" w:type="dxa"/>
          </w:tcPr>
          <w:p w14:paraId="1FD053C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62A0562" w14:textId="77777777" w:rsidR="00DC4E06" w:rsidRDefault="00DC4E06" w:rsidP="00DC4E06">
            <w:pPr>
              <w:pStyle w:val="aa"/>
            </w:pPr>
            <w:r>
              <w:t>—</w:t>
            </w:r>
          </w:p>
        </w:tc>
      </w:tr>
    </w:tbl>
    <w:p w14:paraId="2C6694CF" w14:textId="77777777" w:rsidR="00BB1215" w:rsidRDefault="00BB1215" w:rsidP="00BB1215">
      <w:pPr>
        <w:pStyle w:val="aff2"/>
      </w:pPr>
      <w:r>
        <w:rPr>
          <w:noProof/>
        </w:rPr>
        <w:drawing>
          <wp:inline distT="0" distB="0" distL="0" distR="0" wp14:anchorId="5C1968C5" wp14:editId="023DA335">
            <wp:extent cx="5759450" cy="4665980"/>
            <wp:effectExtent l="0" t="0" r="0" b="1270"/>
            <wp:docPr id="920702256" name="图片 14" descr="角色关系与知识边界用例流程图" title="角色关系与知识边界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02256" name="图片 9207022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9E77" w14:textId="77777777" w:rsidR="00BB1215" w:rsidRDefault="00BB1215" w:rsidP="00BB1215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角色关系与知识边界用例</w:t>
      </w:r>
      <w:r>
        <w:rPr>
          <w:rFonts w:ascii="宋体" w:hAnsi="宋体" w:hint="eastAsia"/>
        </w:rPr>
        <w:t>流程图</w:t>
      </w:r>
    </w:p>
    <w:p w14:paraId="00373033" w14:textId="77777777" w:rsidR="00BB1215" w:rsidRPr="00BB1215" w:rsidRDefault="00BB1215" w:rsidP="00BB1215">
      <w:pPr>
        <w:ind w:firstLine="480"/>
      </w:pPr>
    </w:p>
    <w:p w14:paraId="6040B678" w14:textId="77777777" w:rsidR="00DC4E06" w:rsidRDefault="00DC4E06" w:rsidP="00DC4E06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_角色出场管理用例描述表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36EB8358" w14:textId="77777777" w:rsidTr="0099054E">
        <w:tc>
          <w:tcPr>
            <w:tcW w:w="1587" w:type="dxa"/>
          </w:tcPr>
          <w:p w14:paraId="2DA4FE4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DBC96A2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角色出场管理</w:t>
            </w:r>
          </w:p>
        </w:tc>
      </w:tr>
      <w:tr w:rsidR="00DC4E06" w14:paraId="60D6430C" w14:textId="77777777" w:rsidTr="0099054E">
        <w:tc>
          <w:tcPr>
            <w:tcW w:w="1587" w:type="dxa"/>
          </w:tcPr>
          <w:p w14:paraId="041A8D2E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9A6D8C2" w14:textId="77777777" w:rsidR="00DC4E06" w:rsidRDefault="00DC4E06" w:rsidP="00DC4E06">
            <w:pPr>
              <w:pStyle w:val="aa"/>
            </w:pPr>
            <w:proofErr w:type="spellStart"/>
            <w:r>
              <w:t>manageCharacterAppearance</w:t>
            </w:r>
            <w:proofErr w:type="spellEnd"/>
          </w:p>
        </w:tc>
      </w:tr>
      <w:tr w:rsidR="00DC4E06" w14:paraId="7B245F27" w14:textId="77777777" w:rsidTr="0099054E">
        <w:tc>
          <w:tcPr>
            <w:tcW w:w="1587" w:type="dxa"/>
          </w:tcPr>
          <w:p w14:paraId="16D7028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51887604" w14:textId="77777777" w:rsidR="00DC4E06" w:rsidRDefault="00DC4E06" w:rsidP="00DC4E06">
            <w:pPr>
              <w:pStyle w:val="aa"/>
            </w:pPr>
            <w:r>
              <w:t>项目成员通过此用例将角色关联到剧情节点并管理出场信息。</w:t>
            </w:r>
          </w:p>
        </w:tc>
      </w:tr>
      <w:tr w:rsidR="00DC4E06" w14:paraId="045F3F74" w14:textId="77777777" w:rsidTr="0099054E">
        <w:tc>
          <w:tcPr>
            <w:tcW w:w="1587" w:type="dxa"/>
          </w:tcPr>
          <w:p w14:paraId="3D6343FE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434459C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2D029C84" w14:textId="77777777" w:rsidTr="0099054E">
        <w:tc>
          <w:tcPr>
            <w:tcW w:w="1587" w:type="dxa"/>
          </w:tcPr>
          <w:p w14:paraId="5511E71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2ADAF556" w14:textId="77777777" w:rsidR="00DC4E06" w:rsidRDefault="00DC4E06" w:rsidP="00DC4E06">
            <w:pPr>
              <w:pStyle w:val="aa"/>
            </w:pPr>
            <w:r>
              <w:t>用户已登录且为项目成员，项目内已存在角色档案与剧情节点。</w:t>
            </w:r>
          </w:p>
        </w:tc>
      </w:tr>
      <w:tr w:rsidR="00DC4E06" w14:paraId="3D7DFF2C" w14:textId="77777777" w:rsidTr="0099054E">
        <w:tc>
          <w:tcPr>
            <w:tcW w:w="1587" w:type="dxa"/>
          </w:tcPr>
          <w:p w14:paraId="583B373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后置条件</w:t>
            </w:r>
          </w:p>
        </w:tc>
        <w:tc>
          <w:tcPr>
            <w:tcW w:w="7257" w:type="dxa"/>
          </w:tcPr>
          <w:p w14:paraId="72C2FD58" w14:textId="77777777" w:rsidR="00DC4E06" w:rsidRDefault="00DC4E06" w:rsidP="00DC4E06">
            <w:pPr>
              <w:pStyle w:val="aa"/>
            </w:pPr>
            <w:r>
              <w:t>角色出场关联关系保存。</w:t>
            </w:r>
          </w:p>
        </w:tc>
      </w:tr>
      <w:tr w:rsidR="00DC4E06" w14:paraId="7052C805" w14:textId="77777777" w:rsidTr="0099054E">
        <w:tc>
          <w:tcPr>
            <w:tcW w:w="1587" w:type="dxa"/>
          </w:tcPr>
          <w:p w14:paraId="25B30B8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60CE445C" w14:textId="77777777" w:rsidR="00DC4E06" w:rsidRDefault="00DC4E06" w:rsidP="00DC4E06">
            <w:pPr>
              <w:pStyle w:val="aa"/>
            </w:pPr>
            <w:r>
              <w:t>成员将角色关联到剧情节点，标记该角色在哪些节点出场</w:t>
            </w:r>
          </w:p>
          <w:p w14:paraId="64216319" w14:textId="77777777" w:rsidR="00DC4E06" w:rsidRDefault="00DC4E06" w:rsidP="00DC4E06">
            <w:pPr>
              <w:pStyle w:val="aa"/>
            </w:pPr>
            <w:r>
              <w:t>系统保存关联关系</w:t>
            </w:r>
          </w:p>
          <w:p w14:paraId="6FE3A293" w14:textId="77777777" w:rsidR="00DC4E06" w:rsidRDefault="00DC4E06" w:rsidP="00DC4E06">
            <w:pPr>
              <w:pStyle w:val="aa"/>
            </w:pPr>
            <w:r>
              <w:t>角色列表显示出场信息</w:t>
            </w:r>
          </w:p>
          <w:p w14:paraId="0AE0E235" w14:textId="77777777" w:rsidR="00DC4E06" w:rsidRDefault="00DC4E06" w:rsidP="00DC4E06">
            <w:pPr>
              <w:pStyle w:val="aa"/>
            </w:pPr>
            <w:r>
              <w:t>成员删除角色或剧情节点时，系统检查出场关联及引用情况</w:t>
            </w:r>
          </w:p>
        </w:tc>
      </w:tr>
      <w:tr w:rsidR="00DC4E06" w14:paraId="3DEAA623" w14:textId="77777777" w:rsidTr="0099054E">
        <w:tc>
          <w:tcPr>
            <w:tcW w:w="1587" w:type="dxa"/>
          </w:tcPr>
          <w:p w14:paraId="32D04D9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7C3CA749" w14:textId="77777777" w:rsidR="00DC4E06" w:rsidRDefault="00DC4E06" w:rsidP="00DC4E06">
            <w:pPr>
              <w:pStyle w:val="aa"/>
            </w:pPr>
            <w:r>
              <w:t xml:space="preserve">4.a </w:t>
            </w:r>
            <w:r>
              <w:t>存在出场关联或引用：系统提示确认，由用户确认处理方式</w:t>
            </w:r>
          </w:p>
        </w:tc>
      </w:tr>
      <w:tr w:rsidR="00DC4E06" w14:paraId="01E22E55" w14:textId="77777777" w:rsidTr="0099054E">
        <w:tc>
          <w:tcPr>
            <w:tcW w:w="1587" w:type="dxa"/>
          </w:tcPr>
          <w:p w14:paraId="6DF4680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448A4AC" w14:textId="77777777" w:rsidR="00DC4E06" w:rsidRDefault="00DC4E06" w:rsidP="00DC4E06">
            <w:pPr>
              <w:pStyle w:val="aa"/>
            </w:pPr>
            <w:r>
              <w:t>避免剧情运行中出现引用缺失的角色。</w:t>
            </w:r>
          </w:p>
        </w:tc>
      </w:tr>
      <w:tr w:rsidR="00DC4E06" w14:paraId="15092001" w14:textId="77777777" w:rsidTr="0099054E">
        <w:tc>
          <w:tcPr>
            <w:tcW w:w="1587" w:type="dxa"/>
          </w:tcPr>
          <w:p w14:paraId="5D18302B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3FCD1CC" w14:textId="77777777" w:rsidR="00DC4E06" w:rsidRDefault="00DC4E06" w:rsidP="00DC4E06">
            <w:pPr>
              <w:pStyle w:val="aa"/>
            </w:pPr>
            <w:r>
              <w:t>Be_</w:t>
            </w:r>
            <w:r>
              <w:t>角色档案、</w:t>
            </w:r>
            <w:r>
              <w:t>Be_</w:t>
            </w:r>
            <w:r>
              <w:t>剧情节点</w:t>
            </w:r>
          </w:p>
        </w:tc>
      </w:tr>
      <w:tr w:rsidR="00DC4E06" w14:paraId="7694B63E" w14:textId="77777777" w:rsidTr="0099054E">
        <w:tc>
          <w:tcPr>
            <w:tcW w:w="1587" w:type="dxa"/>
          </w:tcPr>
          <w:p w14:paraId="1A1D963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7C196DC2" w14:textId="77777777" w:rsidR="00DC4E06" w:rsidRDefault="00DC4E06" w:rsidP="00DC4E06">
            <w:pPr>
              <w:pStyle w:val="aa"/>
            </w:pPr>
            <w:r>
              <w:t>—</w:t>
            </w:r>
          </w:p>
        </w:tc>
      </w:tr>
    </w:tbl>
    <w:p w14:paraId="422051A6" w14:textId="77777777" w:rsidR="00BB1215" w:rsidRDefault="00BB1215" w:rsidP="00BB1215">
      <w:pPr>
        <w:pStyle w:val="aff2"/>
      </w:pPr>
      <w:r>
        <w:rPr>
          <w:noProof/>
        </w:rPr>
        <w:lastRenderedPageBreak/>
        <w:drawing>
          <wp:inline distT="0" distB="0" distL="0" distR="0" wp14:anchorId="0DEACC14" wp14:editId="64AD88AD">
            <wp:extent cx="5759450" cy="5595635"/>
            <wp:effectExtent l="0" t="0" r="0" b="5080"/>
            <wp:docPr id="777934552" name="图片 11" descr="角色出场管理用例流程图" title="角色出场管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4552" name="图片 77793455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2" t="1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59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92126" w14:textId="77777777" w:rsidR="00BB1215" w:rsidRPr="00BB1215" w:rsidRDefault="00BB1215" w:rsidP="00BB1215">
      <w:pPr>
        <w:pStyle w:val="a2"/>
        <w:rPr>
          <w:highlight w:val="yellow"/>
        </w:rPr>
      </w:pPr>
      <w:r w:rsidRPr="00BB1215">
        <w:rPr>
          <w:highlight w:val="yellow"/>
        </w:rPr>
        <w:t>角色出场管理用例</w:t>
      </w:r>
      <w:r w:rsidRPr="00BB1215">
        <w:rPr>
          <w:rFonts w:hint="eastAsia"/>
          <w:highlight w:val="yellow"/>
        </w:rPr>
        <w:t>流程图</w:t>
      </w:r>
    </w:p>
    <w:p w14:paraId="46A99276" w14:textId="77777777" w:rsidR="00B95708" w:rsidRDefault="00000000">
      <w:pPr>
        <w:pStyle w:val="51"/>
      </w:pPr>
      <w:r>
        <w:t xml:space="preserve">1.1.2.4 </w:t>
      </w:r>
      <w:r>
        <w:t>功能点</w:t>
      </w:r>
      <w:r>
        <w:t>4</w:t>
      </w:r>
      <w:r>
        <w:t>：状态变量定义</w:t>
      </w:r>
    </w:p>
    <w:p w14:paraId="726482D2" w14:textId="77777777" w:rsidR="00B95708" w:rsidRDefault="00000000">
      <w:pPr>
        <w:ind w:firstLine="480"/>
      </w:pPr>
      <w:r>
        <w:t>项目成员需要系统提供状态变量定义功能，主要包括变量定义与变量维护等功能，详细的用例</w:t>
      </w:r>
      <w:r w:rsidR="00DC4E06">
        <w:rPr>
          <w:rFonts w:hint="eastAsia"/>
        </w:rPr>
        <w:t>描述表如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14,</w:t>
      </w:r>
      <w:r w:rsidR="00DC4E06">
        <w:rPr>
          <w:rFonts w:hint="eastAsia"/>
          <w:color w:val="EE0000"/>
        </w:rPr>
        <w:t>表</w:t>
      </w:r>
      <w:r w:rsidR="00DC4E06">
        <w:rPr>
          <w:rFonts w:hint="eastAsia"/>
          <w:color w:val="EE0000"/>
        </w:rPr>
        <w:t>15</w:t>
      </w:r>
      <w:r>
        <w:t>所示</w:t>
      </w:r>
      <w:r w:rsidR="008A7E13">
        <w:rPr>
          <w:rFonts w:hint="eastAsia"/>
        </w:rPr>
        <w:t>。详细的用例流程图如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16</w:t>
      </w:r>
      <w:r w:rsidR="008A7E13" w:rsidRPr="003726AE">
        <w:rPr>
          <w:rFonts w:hint="eastAsia"/>
          <w:b/>
          <w:bCs/>
          <w:color w:val="5B9BD5" w:themeColor="accent1"/>
        </w:rPr>
        <w:t>~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17</w:t>
      </w:r>
      <w:r w:rsidR="008A7E13">
        <w:rPr>
          <w:rFonts w:hint="eastAsia"/>
        </w:rPr>
        <w:t>所示。</w:t>
      </w:r>
    </w:p>
    <w:p w14:paraId="14FB96D9" w14:textId="77777777" w:rsidR="00DC4E06" w:rsidRDefault="00DC4E06" w:rsidP="00DC4E0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_定义变量用例描述表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03F16107" w14:textId="77777777" w:rsidTr="0099054E">
        <w:tc>
          <w:tcPr>
            <w:tcW w:w="1587" w:type="dxa"/>
          </w:tcPr>
          <w:p w14:paraId="12D6AD5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0C3D5E4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定义变量</w:t>
            </w:r>
          </w:p>
        </w:tc>
      </w:tr>
      <w:tr w:rsidR="00DC4E06" w14:paraId="04C7635F" w14:textId="77777777" w:rsidTr="0099054E">
        <w:tc>
          <w:tcPr>
            <w:tcW w:w="1587" w:type="dxa"/>
          </w:tcPr>
          <w:p w14:paraId="5E23EACF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2F3F9EB" w14:textId="77777777" w:rsidR="00DC4E06" w:rsidRDefault="00DC4E06" w:rsidP="00DC4E06">
            <w:pPr>
              <w:pStyle w:val="aa"/>
            </w:pPr>
            <w:proofErr w:type="spellStart"/>
            <w:r>
              <w:t>defineVariable</w:t>
            </w:r>
            <w:proofErr w:type="spellEnd"/>
          </w:p>
        </w:tc>
      </w:tr>
      <w:tr w:rsidR="00DC4E06" w14:paraId="77D15C5E" w14:textId="77777777" w:rsidTr="0099054E">
        <w:tc>
          <w:tcPr>
            <w:tcW w:w="1587" w:type="dxa"/>
          </w:tcPr>
          <w:p w14:paraId="703BF36C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46F6741D" w14:textId="77777777" w:rsidR="00DC4E06" w:rsidRDefault="00DC4E06" w:rsidP="00DC4E06">
            <w:pPr>
              <w:pStyle w:val="aa"/>
            </w:pPr>
            <w:r>
              <w:t>项目成员通过此用例为项目定义状态变量。</w:t>
            </w:r>
          </w:p>
        </w:tc>
      </w:tr>
      <w:tr w:rsidR="00DC4E06" w14:paraId="71BDBB6F" w14:textId="77777777" w:rsidTr="0099054E">
        <w:tc>
          <w:tcPr>
            <w:tcW w:w="1587" w:type="dxa"/>
          </w:tcPr>
          <w:p w14:paraId="35D16834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D9755A7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59131296" w14:textId="77777777" w:rsidTr="0099054E">
        <w:tc>
          <w:tcPr>
            <w:tcW w:w="1587" w:type="dxa"/>
          </w:tcPr>
          <w:p w14:paraId="16CC9460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164F4E0" w14:textId="77777777" w:rsidR="00DC4E06" w:rsidRDefault="00DC4E06" w:rsidP="00DC4E06">
            <w:pPr>
              <w:pStyle w:val="aa"/>
            </w:pPr>
            <w:r>
              <w:t>用户已登录且为项目成员，进入状态变量页面。</w:t>
            </w:r>
          </w:p>
        </w:tc>
      </w:tr>
      <w:tr w:rsidR="00DC4E06" w14:paraId="2A2E98CD" w14:textId="77777777" w:rsidTr="0099054E">
        <w:tc>
          <w:tcPr>
            <w:tcW w:w="1587" w:type="dxa"/>
          </w:tcPr>
          <w:p w14:paraId="4BBCDCD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2770B724" w14:textId="77777777" w:rsidR="00DC4E06" w:rsidRDefault="00DC4E06" w:rsidP="00DC4E06">
            <w:pPr>
              <w:pStyle w:val="aa"/>
            </w:pPr>
            <w:r>
              <w:t>变量保存，供选项条件与状态效果引用。</w:t>
            </w:r>
          </w:p>
        </w:tc>
      </w:tr>
      <w:tr w:rsidR="00DC4E06" w14:paraId="1AB55BED" w14:textId="77777777" w:rsidTr="0099054E">
        <w:tc>
          <w:tcPr>
            <w:tcW w:w="1587" w:type="dxa"/>
          </w:tcPr>
          <w:p w14:paraId="58A8B734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5B8931B6" w14:textId="77777777" w:rsidR="00DC4E06" w:rsidRDefault="00DC4E06" w:rsidP="00DC4E06">
            <w:pPr>
              <w:pStyle w:val="aa"/>
            </w:pPr>
            <w:r>
              <w:t>成员在状态变量页面新增变量</w:t>
            </w:r>
          </w:p>
          <w:p w14:paraId="3944FB91" w14:textId="77777777" w:rsidR="00DC4E06" w:rsidRDefault="00DC4E06" w:rsidP="00DC4E06">
            <w:pPr>
              <w:pStyle w:val="aa"/>
            </w:pPr>
            <w:r>
              <w:t>成员选择类型（布尔、整数、字符串）并填写初始值</w:t>
            </w:r>
          </w:p>
          <w:p w14:paraId="2673CB76" w14:textId="77777777" w:rsidR="00DC4E06" w:rsidRDefault="00DC4E06" w:rsidP="00DC4E06">
            <w:pPr>
              <w:pStyle w:val="aa"/>
            </w:pPr>
            <w:r>
              <w:lastRenderedPageBreak/>
              <w:t>系统校验变量名在项目内唯一、类型与初始值匹配</w:t>
            </w:r>
          </w:p>
          <w:p w14:paraId="435122EB" w14:textId="77777777" w:rsidR="00DC4E06" w:rsidRDefault="00DC4E06" w:rsidP="00DC4E06">
            <w:pPr>
              <w:pStyle w:val="aa"/>
            </w:pPr>
            <w:r>
              <w:t>系统保存变量</w:t>
            </w:r>
          </w:p>
        </w:tc>
      </w:tr>
      <w:tr w:rsidR="00DC4E06" w14:paraId="5C2C9A4A" w14:textId="77777777" w:rsidTr="0099054E">
        <w:tc>
          <w:tcPr>
            <w:tcW w:w="1587" w:type="dxa"/>
          </w:tcPr>
          <w:p w14:paraId="3A9462AC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699A3693" w14:textId="77777777" w:rsidR="00DC4E06" w:rsidRDefault="00DC4E06" w:rsidP="00DC4E06">
            <w:pPr>
              <w:pStyle w:val="aa"/>
            </w:pPr>
            <w:r>
              <w:t xml:space="preserve">3.a </w:t>
            </w:r>
            <w:r>
              <w:t>变量名重复或初始值与类型不符：系统提示修改，返回步骤</w:t>
            </w:r>
            <w:r>
              <w:t>2</w:t>
            </w:r>
          </w:p>
        </w:tc>
      </w:tr>
      <w:tr w:rsidR="00DC4E06" w14:paraId="552B4102" w14:textId="77777777" w:rsidTr="0099054E">
        <w:tc>
          <w:tcPr>
            <w:tcW w:w="1587" w:type="dxa"/>
          </w:tcPr>
          <w:p w14:paraId="3627F08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35428D15" w14:textId="77777777" w:rsidR="00DC4E06" w:rsidRDefault="00DC4E06" w:rsidP="00DC4E06">
            <w:pPr>
              <w:pStyle w:val="aa"/>
            </w:pPr>
            <w:r>
              <w:t>变量名在项目内唯一；变量初始值作为剧情模拟开始时的初始状态。</w:t>
            </w:r>
          </w:p>
        </w:tc>
      </w:tr>
      <w:tr w:rsidR="00DC4E06" w14:paraId="6706CD22" w14:textId="77777777" w:rsidTr="0099054E">
        <w:tc>
          <w:tcPr>
            <w:tcW w:w="1587" w:type="dxa"/>
          </w:tcPr>
          <w:p w14:paraId="7769D68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257A2A1" w14:textId="77777777" w:rsidR="00DC4E06" w:rsidRDefault="00DC4E06" w:rsidP="00DC4E06">
            <w:pPr>
              <w:pStyle w:val="aa"/>
            </w:pPr>
            <w:r>
              <w:t>Be_</w:t>
            </w:r>
            <w:r>
              <w:t>状态变量</w:t>
            </w:r>
          </w:p>
        </w:tc>
      </w:tr>
      <w:tr w:rsidR="00DC4E06" w14:paraId="63CEEDC6" w14:textId="77777777" w:rsidTr="0099054E">
        <w:tc>
          <w:tcPr>
            <w:tcW w:w="1587" w:type="dxa"/>
          </w:tcPr>
          <w:p w14:paraId="0AF8789B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79379152" w14:textId="77777777" w:rsidR="00DC4E06" w:rsidRDefault="00DC4E06" w:rsidP="00DC4E06">
            <w:pPr>
              <w:pStyle w:val="aa"/>
            </w:pPr>
            <w:r>
              <w:t>变量合法性校验在前端与后端各执行一次</w:t>
            </w:r>
          </w:p>
        </w:tc>
      </w:tr>
    </w:tbl>
    <w:p w14:paraId="1484AFDB" w14:textId="77777777" w:rsidR="008A7E13" w:rsidRDefault="008A7E13" w:rsidP="008A7E13">
      <w:pPr>
        <w:pStyle w:val="aff2"/>
      </w:pPr>
      <w:r>
        <w:rPr>
          <w:noProof/>
        </w:rPr>
        <w:drawing>
          <wp:inline distT="0" distB="0" distL="0" distR="0" wp14:anchorId="1DB8D521" wp14:editId="4315D24D">
            <wp:extent cx="5759450" cy="4855210"/>
            <wp:effectExtent l="0" t="0" r="0" b="2540"/>
            <wp:docPr id="1274606275" name="图片 15" descr="定义变量用例流程图" title="定义变量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6275" name="图片 12746062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FC1" w14:textId="77777777" w:rsidR="008A7E13" w:rsidRDefault="008A7E13" w:rsidP="008A7E13">
      <w:pPr>
        <w:pStyle w:val="a2"/>
      </w:pPr>
      <w:r w:rsidRPr="008A7E13">
        <w:t>定义变量用例</w:t>
      </w:r>
      <w:r>
        <w:rPr>
          <w:rFonts w:hint="eastAsia"/>
        </w:rPr>
        <w:t>流程图</w:t>
      </w:r>
    </w:p>
    <w:p w14:paraId="5FDDF59F" w14:textId="77777777" w:rsidR="008A7E13" w:rsidRPr="008A7E13" w:rsidRDefault="008A7E13" w:rsidP="008A7E13">
      <w:pPr>
        <w:ind w:firstLine="480"/>
      </w:pPr>
    </w:p>
    <w:p w14:paraId="6124ABAD" w14:textId="77777777" w:rsidR="00DC4E06" w:rsidRPr="008A7E13" w:rsidRDefault="00DC4E06" w:rsidP="008A7E13">
      <w:pPr>
        <w:pStyle w:val="a1"/>
      </w:pPr>
      <w:proofErr w:type="spellStart"/>
      <w:r w:rsidRPr="008A7E13">
        <w:t>bu</w:t>
      </w:r>
      <w:proofErr w:type="spellEnd"/>
      <w:r w:rsidRPr="008A7E13">
        <w:t>_</w:t>
      </w:r>
      <w:r w:rsidRPr="008A7E13">
        <w:t>变量维护用例描述表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049ABCB4" w14:textId="77777777" w:rsidTr="0099054E">
        <w:tc>
          <w:tcPr>
            <w:tcW w:w="1587" w:type="dxa"/>
          </w:tcPr>
          <w:p w14:paraId="56DB00A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AB5340E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变量维护</w:t>
            </w:r>
          </w:p>
        </w:tc>
      </w:tr>
      <w:tr w:rsidR="00DC4E06" w14:paraId="241DEF43" w14:textId="77777777" w:rsidTr="0099054E">
        <w:tc>
          <w:tcPr>
            <w:tcW w:w="1587" w:type="dxa"/>
          </w:tcPr>
          <w:p w14:paraId="3F46010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7BA28038" w14:textId="77777777" w:rsidR="00DC4E06" w:rsidRDefault="00DC4E06" w:rsidP="00DC4E06">
            <w:pPr>
              <w:pStyle w:val="aa"/>
            </w:pPr>
            <w:proofErr w:type="spellStart"/>
            <w:r>
              <w:t>maintainVariable</w:t>
            </w:r>
            <w:proofErr w:type="spellEnd"/>
          </w:p>
        </w:tc>
      </w:tr>
      <w:tr w:rsidR="00DC4E06" w14:paraId="08E1B31D" w14:textId="77777777" w:rsidTr="0099054E">
        <w:tc>
          <w:tcPr>
            <w:tcW w:w="1587" w:type="dxa"/>
          </w:tcPr>
          <w:p w14:paraId="2B70AE30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CD740E8" w14:textId="77777777" w:rsidR="00DC4E06" w:rsidRDefault="00DC4E06" w:rsidP="00DC4E06">
            <w:pPr>
              <w:pStyle w:val="aa"/>
            </w:pPr>
            <w:r>
              <w:t>项目成员通过此用例查看、修改和删除状态变量。</w:t>
            </w:r>
          </w:p>
        </w:tc>
      </w:tr>
      <w:tr w:rsidR="00DC4E06" w14:paraId="1A8FF5D2" w14:textId="77777777" w:rsidTr="0099054E">
        <w:tc>
          <w:tcPr>
            <w:tcW w:w="1587" w:type="dxa"/>
          </w:tcPr>
          <w:p w14:paraId="55A1272A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26868FA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2FEF109E" w14:textId="77777777" w:rsidTr="0099054E">
        <w:tc>
          <w:tcPr>
            <w:tcW w:w="1587" w:type="dxa"/>
          </w:tcPr>
          <w:p w14:paraId="1FD6393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前置条件</w:t>
            </w:r>
          </w:p>
        </w:tc>
        <w:tc>
          <w:tcPr>
            <w:tcW w:w="7257" w:type="dxa"/>
          </w:tcPr>
          <w:p w14:paraId="785D5767" w14:textId="77777777" w:rsidR="00DC4E06" w:rsidRDefault="00DC4E06" w:rsidP="00DC4E06">
            <w:pPr>
              <w:pStyle w:val="aa"/>
            </w:pPr>
            <w:r>
              <w:t>用户已登录且为项目成员，项目内已存在状态变量。</w:t>
            </w:r>
          </w:p>
        </w:tc>
      </w:tr>
      <w:tr w:rsidR="00DC4E06" w14:paraId="315122D2" w14:textId="77777777" w:rsidTr="0099054E">
        <w:tc>
          <w:tcPr>
            <w:tcW w:w="1587" w:type="dxa"/>
          </w:tcPr>
          <w:p w14:paraId="015D3D2B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71003DD6" w14:textId="77777777" w:rsidR="00DC4E06" w:rsidRDefault="00DC4E06" w:rsidP="00DC4E06">
            <w:pPr>
              <w:pStyle w:val="aa"/>
            </w:pPr>
            <w:r>
              <w:t>变量信息更新或删除。</w:t>
            </w:r>
          </w:p>
        </w:tc>
      </w:tr>
      <w:tr w:rsidR="00DC4E06" w14:paraId="7A313AA3" w14:textId="77777777" w:rsidTr="0099054E">
        <w:tc>
          <w:tcPr>
            <w:tcW w:w="1587" w:type="dxa"/>
          </w:tcPr>
          <w:p w14:paraId="10B19CD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08DADA0C" w14:textId="77777777" w:rsidR="00DC4E06" w:rsidRDefault="00DC4E06" w:rsidP="00DC4E06">
            <w:pPr>
              <w:pStyle w:val="aa"/>
            </w:pPr>
            <w:r>
              <w:t>成员在状态变量列表中查看变量的类型与初始值</w:t>
            </w:r>
          </w:p>
          <w:p w14:paraId="4EEBAE17" w14:textId="77777777" w:rsidR="00DC4E06" w:rsidRDefault="00DC4E06" w:rsidP="00DC4E06">
            <w:pPr>
              <w:pStyle w:val="aa"/>
            </w:pPr>
            <w:r>
              <w:t>成员修改变量名称、类型或初始值</w:t>
            </w:r>
          </w:p>
          <w:p w14:paraId="428276E1" w14:textId="77777777" w:rsidR="00DC4E06" w:rsidRDefault="00DC4E06" w:rsidP="00DC4E06">
            <w:pPr>
              <w:pStyle w:val="aa"/>
            </w:pPr>
            <w:r>
              <w:t>系统按与新增相同的规则校验后保存更新</w:t>
            </w:r>
          </w:p>
          <w:p w14:paraId="22177D5E" w14:textId="77777777" w:rsidR="00DC4E06" w:rsidRDefault="00DC4E06" w:rsidP="00DC4E06">
            <w:pPr>
              <w:pStyle w:val="aa"/>
            </w:pPr>
            <w:r>
              <w:t>成员删除变量时，系统检查该变量是否被选项条件或状态效果引用</w:t>
            </w:r>
          </w:p>
        </w:tc>
      </w:tr>
      <w:tr w:rsidR="00DC4E06" w14:paraId="055D71B3" w14:textId="77777777" w:rsidTr="0099054E">
        <w:tc>
          <w:tcPr>
            <w:tcW w:w="1587" w:type="dxa"/>
          </w:tcPr>
          <w:p w14:paraId="4DA387F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15A3AEE1" w14:textId="77777777" w:rsidR="00DC4E06" w:rsidRDefault="00DC4E06" w:rsidP="00DC4E06">
            <w:pPr>
              <w:pStyle w:val="aa"/>
            </w:pPr>
            <w:r>
              <w:t xml:space="preserve">3.a </w:t>
            </w:r>
            <w:r>
              <w:t>校验失败：系统提示修改，返回步骤</w:t>
            </w:r>
            <w:r>
              <w:t>2</w:t>
            </w:r>
          </w:p>
          <w:p w14:paraId="43789E4B" w14:textId="77777777" w:rsidR="00DC4E06" w:rsidRDefault="00DC4E06" w:rsidP="00DC4E06">
            <w:pPr>
              <w:pStyle w:val="aa"/>
            </w:pPr>
            <w:r>
              <w:t xml:space="preserve">4.a </w:t>
            </w:r>
            <w:r>
              <w:t>变量被引用：系统给出引用提示，由用户先解除引用或确认后处理</w:t>
            </w:r>
          </w:p>
        </w:tc>
      </w:tr>
      <w:tr w:rsidR="00DC4E06" w14:paraId="268C3E49" w14:textId="77777777" w:rsidTr="0099054E">
        <w:tc>
          <w:tcPr>
            <w:tcW w:w="1587" w:type="dxa"/>
          </w:tcPr>
          <w:p w14:paraId="6CDF9A5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93021C4" w14:textId="77777777" w:rsidR="00DC4E06" w:rsidRDefault="00DC4E06" w:rsidP="00DC4E06">
            <w:pPr>
              <w:pStyle w:val="aa"/>
            </w:pPr>
            <w:r>
              <w:t>被引用的变量不得直接删除。</w:t>
            </w:r>
          </w:p>
        </w:tc>
      </w:tr>
      <w:tr w:rsidR="00DC4E06" w14:paraId="1AFE5832" w14:textId="77777777" w:rsidTr="0099054E">
        <w:tc>
          <w:tcPr>
            <w:tcW w:w="1587" w:type="dxa"/>
          </w:tcPr>
          <w:p w14:paraId="6D3E477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9479A7D" w14:textId="77777777" w:rsidR="00DC4E06" w:rsidRDefault="00DC4E06" w:rsidP="00DC4E06">
            <w:pPr>
              <w:pStyle w:val="aa"/>
            </w:pPr>
            <w:r>
              <w:t>Be_</w:t>
            </w:r>
            <w:r>
              <w:t>状态变量、</w:t>
            </w:r>
            <w:r>
              <w:t>Be_</w:t>
            </w:r>
            <w:r>
              <w:t>条件、</w:t>
            </w:r>
            <w:r>
              <w:t>Be_</w:t>
            </w:r>
            <w:r>
              <w:t>状态效果</w:t>
            </w:r>
          </w:p>
        </w:tc>
      </w:tr>
      <w:tr w:rsidR="00DC4E06" w14:paraId="195B2084" w14:textId="77777777" w:rsidTr="0099054E">
        <w:tc>
          <w:tcPr>
            <w:tcW w:w="1587" w:type="dxa"/>
          </w:tcPr>
          <w:p w14:paraId="2A8A4524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58B3ACA" w14:textId="77777777" w:rsidR="00DC4E06" w:rsidRDefault="00DC4E06" w:rsidP="00DC4E06">
            <w:pPr>
              <w:pStyle w:val="aa"/>
            </w:pPr>
            <w:r>
              <w:t>—</w:t>
            </w:r>
          </w:p>
        </w:tc>
      </w:tr>
    </w:tbl>
    <w:p w14:paraId="57FB2638" w14:textId="77777777" w:rsidR="008A7E13" w:rsidRDefault="008A7E13" w:rsidP="008A7E13">
      <w:pPr>
        <w:pStyle w:val="aff2"/>
      </w:pPr>
      <w:r>
        <w:rPr>
          <w:noProof/>
        </w:rPr>
        <w:lastRenderedPageBreak/>
        <w:drawing>
          <wp:inline distT="0" distB="0" distL="0" distR="0" wp14:anchorId="1A06DE58" wp14:editId="6BF40A19">
            <wp:extent cx="5759450" cy="4573270"/>
            <wp:effectExtent l="0" t="0" r="0" b="0"/>
            <wp:docPr id="589339556" name="图片 16" descr="变量维护用例流程图" title="变量维护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9556" name="图片 5893395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0A02" w14:textId="77777777" w:rsidR="008A7E13" w:rsidRPr="008A7E13" w:rsidRDefault="008A7E13" w:rsidP="008A7E13">
      <w:pPr>
        <w:pStyle w:val="a2"/>
      </w:pPr>
      <w:r w:rsidRPr="008A7E13">
        <w:t>变量维护用例</w:t>
      </w:r>
      <w:r>
        <w:rPr>
          <w:rFonts w:hint="eastAsia"/>
        </w:rPr>
        <w:t>流程图</w:t>
      </w:r>
    </w:p>
    <w:p w14:paraId="71EADC7E" w14:textId="77777777" w:rsidR="00B95708" w:rsidRDefault="00000000">
      <w:pPr>
        <w:pStyle w:val="51"/>
      </w:pPr>
      <w:r>
        <w:t xml:space="preserve">1.1.2.5 </w:t>
      </w:r>
      <w:r>
        <w:t>功能点</w:t>
      </w:r>
      <w:r>
        <w:t>5</w:t>
      </w:r>
      <w:r>
        <w:t>：剧情节点与分支编辑（含可视化剧情图）</w:t>
      </w:r>
    </w:p>
    <w:p w14:paraId="5A19D1F2" w14:textId="77777777" w:rsidR="00B95708" w:rsidRDefault="00000000">
      <w:pPr>
        <w:ind w:firstLine="480"/>
      </w:pPr>
      <w:r>
        <w:t>项目成员需要系统提供剧情节点与分支编辑功能，主要包括节点编辑、选项配置、剧情数据导入导出等功能，详细的用例</w:t>
      </w:r>
      <w:r w:rsidR="001F0433">
        <w:rPr>
          <w:rFonts w:hint="eastAsia"/>
        </w:rPr>
        <w:t>描述</w:t>
      </w:r>
      <w:r w:rsidR="00DC4E06">
        <w:rPr>
          <w:rFonts w:hint="eastAsia"/>
        </w:rPr>
        <w:t>表如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16</w:t>
      </w:r>
      <w:r w:rsidR="00D920E0">
        <w:rPr>
          <w:rFonts w:hint="eastAsia"/>
          <w:color w:val="EE0000"/>
        </w:rPr>
        <w:t>，</w:t>
      </w:r>
      <w:r w:rsidR="001F0433">
        <w:rPr>
          <w:rFonts w:hint="eastAsia"/>
          <w:color w:val="EE0000"/>
        </w:rPr>
        <w:t>表</w:t>
      </w:r>
      <w:r w:rsidR="001F0433">
        <w:rPr>
          <w:rFonts w:hint="eastAsia"/>
          <w:color w:val="EE0000"/>
        </w:rPr>
        <w:t>17</w:t>
      </w:r>
      <w:r w:rsidR="001F0433">
        <w:rPr>
          <w:rFonts w:hint="eastAsia"/>
          <w:color w:val="EE0000"/>
        </w:rPr>
        <w:t>，表</w:t>
      </w:r>
      <w:r w:rsidR="001F0433">
        <w:rPr>
          <w:rFonts w:hint="eastAsia"/>
          <w:color w:val="EE0000"/>
        </w:rPr>
        <w:t>18</w:t>
      </w:r>
      <w:r>
        <w:t>所示。</w:t>
      </w:r>
      <w:r w:rsidR="008A7E13">
        <w:rPr>
          <w:rFonts w:hint="eastAsia"/>
        </w:rPr>
        <w:t>详细的用例流程图如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18</w:t>
      </w:r>
      <w:r w:rsidR="008A7E13" w:rsidRPr="003726AE">
        <w:rPr>
          <w:rFonts w:hint="eastAsia"/>
          <w:b/>
          <w:bCs/>
          <w:color w:val="5B9BD5" w:themeColor="accent1"/>
        </w:rPr>
        <w:t>~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20</w:t>
      </w:r>
      <w:r w:rsidR="008A7E13">
        <w:rPr>
          <w:rFonts w:hint="eastAsia"/>
        </w:rPr>
        <w:t>所示。</w:t>
      </w:r>
    </w:p>
    <w:p w14:paraId="2B981AA4" w14:textId="77777777" w:rsidR="001F0433" w:rsidRDefault="001F0433" w:rsidP="001F0433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_节点编辑用例描述表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1CD1A45C" w14:textId="77777777" w:rsidTr="0099054E">
        <w:tc>
          <w:tcPr>
            <w:tcW w:w="1587" w:type="dxa"/>
          </w:tcPr>
          <w:p w14:paraId="0542C45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6D742C3A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节点编辑</w:t>
            </w:r>
          </w:p>
        </w:tc>
      </w:tr>
      <w:tr w:rsidR="001F0433" w14:paraId="45DD05D7" w14:textId="77777777" w:rsidTr="0099054E">
        <w:tc>
          <w:tcPr>
            <w:tcW w:w="1587" w:type="dxa"/>
          </w:tcPr>
          <w:p w14:paraId="319B177E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5E10DD9" w14:textId="77777777" w:rsidR="001F0433" w:rsidRDefault="001F0433" w:rsidP="001F0433">
            <w:pPr>
              <w:pStyle w:val="aa"/>
            </w:pPr>
            <w:proofErr w:type="spellStart"/>
            <w:r>
              <w:t>editStoryNode</w:t>
            </w:r>
            <w:proofErr w:type="spellEnd"/>
          </w:p>
        </w:tc>
      </w:tr>
      <w:tr w:rsidR="001F0433" w14:paraId="6FCE81B3" w14:textId="77777777" w:rsidTr="0099054E">
        <w:tc>
          <w:tcPr>
            <w:tcW w:w="1587" w:type="dxa"/>
          </w:tcPr>
          <w:p w14:paraId="4B35D1E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AC3ACF1" w14:textId="77777777" w:rsidR="001F0433" w:rsidRDefault="001F0433" w:rsidP="001F0433">
            <w:pPr>
              <w:pStyle w:val="aa"/>
            </w:pPr>
            <w:r>
              <w:t>项目成员通过此用例在可视化剧情图画布上编辑剧情节点。</w:t>
            </w:r>
          </w:p>
        </w:tc>
      </w:tr>
      <w:tr w:rsidR="001F0433" w14:paraId="10BA5328" w14:textId="77777777" w:rsidTr="0099054E">
        <w:tc>
          <w:tcPr>
            <w:tcW w:w="1587" w:type="dxa"/>
          </w:tcPr>
          <w:p w14:paraId="60529C4C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5C42FB94" w14:textId="77777777" w:rsidR="001F0433" w:rsidRDefault="001F0433" w:rsidP="001F0433">
            <w:pPr>
              <w:pStyle w:val="aa"/>
            </w:pPr>
            <w:r>
              <w:t>项目创建者、剧情协作者</w:t>
            </w:r>
          </w:p>
        </w:tc>
      </w:tr>
      <w:tr w:rsidR="001F0433" w14:paraId="52CDC1E1" w14:textId="77777777" w:rsidTr="0099054E">
        <w:tc>
          <w:tcPr>
            <w:tcW w:w="1587" w:type="dxa"/>
          </w:tcPr>
          <w:p w14:paraId="5714D8B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55CA73EA" w14:textId="77777777" w:rsidR="001F0433" w:rsidRDefault="001F0433" w:rsidP="001F0433">
            <w:pPr>
              <w:pStyle w:val="aa"/>
            </w:pPr>
            <w:r>
              <w:t>用户已登录且为项目成员，进入剧情编辑页面。</w:t>
            </w:r>
          </w:p>
        </w:tc>
      </w:tr>
      <w:tr w:rsidR="001F0433" w14:paraId="2AC9483B" w14:textId="77777777" w:rsidTr="0099054E">
        <w:tc>
          <w:tcPr>
            <w:tcW w:w="1587" w:type="dxa"/>
          </w:tcPr>
          <w:p w14:paraId="3A93C7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265E9DB" w14:textId="77777777" w:rsidR="001F0433" w:rsidRDefault="001F0433" w:rsidP="001F0433">
            <w:pPr>
              <w:pStyle w:val="aa"/>
            </w:pPr>
            <w:r>
              <w:t>剧情节点及画布坐标保存。</w:t>
            </w:r>
          </w:p>
        </w:tc>
      </w:tr>
      <w:tr w:rsidR="001F0433" w14:paraId="0F969F28" w14:textId="77777777" w:rsidTr="0099054E">
        <w:tc>
          <w:tcPr>
            <w:tcW w:w="1587" w:type="dxa"/>
          </w:tcPr>
          <w:p w14:paraId="06E4D8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145EE4E1" w14:textId="77777777" w:rsidR="001F0433" w:rsidRDefault="001F0433" w:rsidP="001F0433">
            <w:pPr>
              <w:pStyle w:val="aa"/>
            </w:pPr>
            <w:r>
              <w:t>成员在可视化剧情图画布上新增剧情节点</w:t>
            </w:r>
          </w:p>
          <w:p w14:paraId="177F577E" w14:textId="77777777" w:rsidR="001F0433" w:rsidRDefault="001F0433" w:rsidP="001F0433">
            <w:pPr>
              <w:pStyle w:val="aa"/>
            </w:pPr>
            <w:r>
              <w:t>成员填写标题、正文，选择节点类型并标记起点或结局</w:t>
            </w:r>
          </w:p>
          <w:p w14:paraId="0B4C48C1" w14:textId="77777777" w:rsidR="001F0433" w:rsidRDefault="001F0433" w:rsidP="001F0433">
            <w:pPr>
              <w:pStyle w:val="aa"/>
            </w:pPr>
            <w:r>
              <w:t>系统保存节点及画布坐标</w:t>
            </w:r>
          </w:p>
          <w:p w14:paraId="088FCEA3" w14:textId="77777777" w:rsidR="001F0433" w:rsidRDefault="001F0433" w:rsidP="001F0433">
            <w:pPr>
              <w:pStyle w:val="aa"/>
            </w:pPr>
            <w:r>
              <w:t>成员拖拽移动节点，坐标自动持久化</w:t>
            </w:r>
          </w:p>
          <w:p w14:paraId="0FF6F160" w14:textId="77777777" w:rsidR="001F0433" w:rsidRDefault="001F0433" w:rsidP="001F0433">
            <w:pPr>
              <w:pStyle w:val="aa"/>
            </w:pPr>
            <w:r>
              <w:t>成员删除不再需要的节点时，系统检查该节点是否被其他选项选为目标节点或被标记为起点</w:t>
            </w:r>
          </w:p>
        </w:tc>
      </w:tr>
      <w:tr w:rsidR="001F0433" w14:paraId="76393100" w14:textId="77777777" w:rsidTr="0099054E">
        <w:tc>
          <w:tcPr>
            <w:tcW w:w="1587" w:type="dxa"/>
          </w:tcPr>
          <w:p w14:paraId="20648C9D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4C7316A9" w14:textId="77777777" w:rsidR="001F0433" w:rsidRDefault="001F0433" w:rsidP="001F0433">
            <w:pPr>
              <w:pStyle w:val="aa"/>
            </w:pPr>
            <w:r>
              <w:t xml:space="preserve">5.a </w:t>
            </w:r>
            <w:r>
              <w:t>存在引用：系统提示并由用户确认处理方式，删除后画布上相关连线同步移除</w:t>
            </w:r>
          </w:p>
        </w:tc>
      </w:tr>
      <w:tr w:rsidR="001F0433" w14:paraId="3F7CF342" w14:textId="77777777" w:rsidTr="0099054E">
        <w:tc>
          <w:tcPr>
            <w:tcW w:w="1587" w:type="dxa"/>
          </w:tcPr>
          <w:p w14:paraId="0B19C48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694A4A3" w14:textId="77777777" w:rsidR="001F0433" w:rsidRDefault="001F0433" w:rsidP="001F0433">
            <w:pPr>
              <w:pStyle w:val="aa"/>
            </w:pPr>
            <w:r>
              <w:t>每个项目最多设置一个起点节点。</w:t>
            </w:r>
          </w:p>
        </w:tc>
      </w:tr>
      <w:tr w:rsidR="001F0433" w14:paraId="59207826" w14:textId="77777777" w:rsidTr="0099054E">
        <w:tc>
          <w:tcPr>
            <w:tcW w:w="1587" w:type="dxa"/>
          </w:tcPr>
          <w:p w14:paraId="378CF023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4E53B4B" w14:textId="77777777" w:rsidR="001F0433" w:rsidRDefault="001F0433" w:rsidP="001F0433">
            <w:pPr>
              <w:pStyle w:val="aa"/>
            </w:pPr>
            <w:r>
              <w:t>Be_</w:t>
            </w:r>
            <w:r>
              <w:t>剧情节点</w:t>
            </w:r>
          </w:p>
        </w:tc>
      </w:tr>
      <w:tr w:rsidR="001F0433" w14:paraId="2340C451" w14:textId="77777777" w:rsidTr="0099054E">
        <w:tc>
          <w:tcPr>
            <w:tcW w:w="1587" w:type="dxa"/>
          </w:tcPr>
          <w:p w14:paraId="4DAE23B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C9D227C" w14:textId="77777777" w:rsidR="001F0433" w:rsidRDefault="001F0433" w:rsidP="001F0433">
            <w:pPr>
              <w:pStyle w:val="aa"/>
            </w:pPr>
            <w:r>
              <w:t>可视化剧情图画布操作简便、提示清晰（可用性需求）</w:t>
            </w:r>
          </w:p>
        </w:tc>
      </w:tr>
    </w:tbl>
    <w:p w14:paraId="06B82608" w14:textId="77777777" w:rsidR="008A7E13" w:rsidRDefault="008A7E13" w:rsidP="008A7E13">
      <w:pPr>
        <w:pStyle w:val="aff2"/>
      </w:pPr>
      <w:r>
        <w:rPr>
          <w:noProof/>
        </w:rPr>
        <w:drawing>
          <wp:inline distT="0" distB="0" distL="0" distR="0" wp14:anchorId="67E3EBB9" wp14:editId="0E116019">
            <wp:extent cx="5861674" cy="6553646"/>
            <wp:effectExtent l="0" t="0" r="6350" b="0"/>
            <wp:docPr id="78605913" name="图片 18" descr="节点编辑用例流程图" title="节点编辑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913" name="图片 786059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154" cy="65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A2C6" w14:textId="77777777" w:rsidR="008A7E13" w:rsidRDefault="008A7E13" w:rsidP="008A7E13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节点编辑用例</w:t>
      </w:r>
      <w:r>
        <w:rPr>
          <w:rFonts w:ascii="宋体" w:hAnsi="宋体" w:hint="eastAsia"/>
        </w:rPr>
        <w:t>流程图</w:t>
      </w:r>
    </w:p>
    <w:p w14:paraId="114C63AB" w14:textId="77777777" w:rsidR="008A7E13" w:rsidRPr="008A7E13" w:rsidRDefault="008A7E13" w:rsidP="008A7E13">
      <w:pPr>
        <w:ind w:firstLine="480"/>
      </w:pPr>
    </w:p>
    <w:p w14:paraId="3A985384" w14:textId="77777777" w:rsidR="001F0433" w:rsidRDefault="001F0433" w:rsidP="008A7E13">
      <w:pPr>
        <w:pStyle w:val="a1"/>
      </w:pPr>
      <w:proofErr w:type="spellStart"/>
      <w:r>
        <w:lastRenderedPageBreak/>
        <w:t>bu</w:t>
      </w:r>
      <w:proofErr w:type="spellEnd"/>
      <w:r>
        <w:t>_</w:t>
      </w:r>
      <w:r>
        <w:t>选项配置用例描述表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260280B9" w14:textId="77777777" w:rsidTr="0099054E">
        <w:tc>
          <w:tcPr>
            <w:tcW w:w="1587" w:type="dxa"/>
          </w:tcPr>
          <w:p w14:paraId="00C8B1DE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E5C4CFE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选项配置</w:t>
            </w:r>
          </w:p>
        </w:tc>
      </w:tr>
      <w:tr w:rsidR="001F0433" w14:paraId="24A971D3" w14:textId="77777777" w:rsidTr="0099054E">
        <w:tc>
          <w:tcPr>
            <w:tcW w:w="1587" w:type="dxa"/>
          </w:tcPr>
          <w:p w14:paraId="4910ED0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961B6AA" w14:textId="77777777" w:rsidR="001F0433" w:rsidRDefault="001F0433" w:rsidP="001F0433">
            <w:pPr>
              <w:pStyle w:val="aa"/>
            </w:pPr>
            <w:proofErr w:type="spellStart"/>
            <w:r>
              <w:t>configureChoice</w:t>
            </w:r>
            <w:proofErr w:type="spellEnd"/>
          </w:p>
        </w:tc>
      </w:tr>
      <w:tr w:rsidR="001F0433" w14:paraId="453BEC32" w14:textId="77777777" w:rsidTr="0099054E">
        <w:tc>
          <w:tcPr>
            <w:tcW w:w="1587" w:type="dxa"/>
          </w:tcPr>
          <w:p w14:paraId="13806BDE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40B6F0AD" w14:textId="77777777" w:rsidR="001F0433" w:rsidRDefault="001F0433" w:rsidP="001F0433">
            <w:pPr>
              <w:pStyle w:val="aa"/>
            </w:pPr>
            <w:r>
              <w:t>项目成员通过此用例为剧情节点配置玩家选项、进入条件与状态效果。</w:t>
            </w:r>
          </w:p>
        </w:tc>
      </w:tr>
      <w:tr w:rsidR="001F0433" w14:paraId="4E66B0A6" w14:textId="77777777" w:rsidTr="0099054E">
        <w:tc>
          <w:tcPr>
            <w:tcW w:w="1587" w:type="dxa"/>
          </w:tcPr>
          <w:p w14:paraId="26E121B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5D7445F" w14:textId="77777777" w:rsidR="001F0433" w:rsidRDefault="001F0433" w:rsidP="001F0433">
            <w:pPr>
              <w:pStyle w:val="aa"/>
            </w:pPr>
            <w:r>
              <w:t>项目创建者、剧情协作者</w:t>
            </w:r>
          </w:p>
        </w:tc>
      </w:tr>
      <w:tr w:rsidR="001F0433" w14:paraId="413409CF" w14:textId="77777777" w:rsidTr="0099054E">
        <w:tc>
          <w:tcPr>
            <w:tcW w:w="1587" w:type="dxa"/>
          </w:tcPr>
          <w:p w14:paraId="5493BCB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2BBFF0A" w14:textId="77777777" w:rsidR="001F0433" w:rsidRDefault="001F0433" w:rsidP="001F0433">
            <w:pPr>
              <w:pStyle w:val="aa"/>
            </w:pPr>
            <w:r>
              <w:t>用户已登录且为项目成员，节点已存在。</w:t>
            </w:r>
          </w:p>
        </w:tc>
      </w:tr>
      <w:tr w:rsidR="001F0433" w14:paraId="483A760E" w14:textId="77777777" w:rsidTr="0099054E">
        <w:tc>
          <w:tcPr>
            <w:tcW w:w="1587" w:type="dxa"/>
          </w:tcPr>
          <w:p w14:paraId="0469289D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147BD6A" w14:textId="77777777" w:rsidR="001F0433" w:rsidRDefault="001F0433" w:rsidP="001F0433">
            <w:pPr>
              <w:pStyle w:val="aa"/>
            </w:pPr>
            <w:r>
              <w:t>选项及条件、效果保存，画布连线更新。</w:t>
            </w:r>
          </w:p>
        </w:tc>
      </w:tr>
      <w:tr w:rsidR="001F0433" w14:paraId="78B56A56" w14:textId="77777777" w:rsidTr="0099054E">
        <w:tc>
          <w:tcPr>
            <w:tcW w:w="1587" w:type="dxa"/>
          </w:tcPr>
          <w:p w14:paraId="05CFDC2B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123E1260" w14:textId="77777777" w:rsidR="001F0433" w:rsidRDefault="001F0433" w:rsidP="001F0433">
            <w:pPr>
              <w:pStyle w:val="aa"/>
            </w:pPr>
            <w:r>
              <w:t>成员为节点添加玩家选项，填写选项文本并选择目标节点，画布上生成对应连线</w:t>
            </w:r>
          </w:p>
          <w:p w14:paraId="72539B8D" w14:textId="77777777" w:rsidR="001F0433" w:rsidRDefault="001F0433" w:rsidP="001F0433">
            <w:pPr>
              <w:pStyle w:val="aa"/>
            </w:pPr>
            <w:r>
              <w:t>成员配置进入条件组（组内条件按</w:t>
            </w:r>
            <w:r>
              <w:t>AND</w:t>
            </w:r>
            <w:r>
              <w:t>计算，不同组按</w:t>
            </w:r>
            <w:r>
              <w:t>OR</w:t>
            </w:r>
            <w:r>
              <w:t>计算，每个条件为变量、运算符与比较值）与状态效果（变量、操作与值）</w:t>
            </w:r>
          </w:p>
          <w:p w14:paraId="0C8376A6" w14:textId="77777777" w:rsidR="001F0433" w:rsidRDefault="001F0433" w:rsidP="001F0433">
            <w:pPr>
              <w:pStyle w:val="aa"/>
            </w:pPr>
            <w:r>
              <w:t>系统校验变量引用存在、类型匹配后保存选项</w:t>
            </w:r>
          </w:p>
          <w:p w14:paraId="2A6B6CB0" w14:textId="77777777" w:rsidR="001F0433" w:rsidRDefault="001F0433" w:rsidP="001F0433">
            <w:pPr>
              <w:pStyle w:val="aa"/>
            </w:pPr>
            <w:r>
              <w:t>成员对选项进行排序或重新连接目标节点，画布连线同步更新</w:t>
            </w:r>
          </w:p>
          <w:p w14:paraId="7635601F" w14:textId="77777777" w:rsidR="001F0433" w:rsidRDefault="001F0433" w:rsidP="001F0433">
            <w:pPr>
              <w:pStyle w:val="aa"/>
            </w:pPr>
            <w:r>
              <w:t>系统在保存前执行引用检查</w:t>
            </w:r>
          </w:p>
        </w:tc>
      </w:tr>
      <w:tr w:rsidR="001F0433" w14:paraId="02A0739E" w14:textId="77777777" w:rsidTr="0099054E">
        <w:tc>
          <w:tcPr>
            <w:tcW w:w="1587" w:type="dxa"/>
          </w:tcPr>
          <w:p w14:paraId="62BD66CB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171D55D6" w14:textId="77777777" w:rsidR="001F0433" w:rsidRDefault="001F0433" w:rsidP="001F0433">
            <w:pPr>
              <w:pStyle w:val="aa"/>
            </w:pPr>
            <w:r>
              <w:t xml:space="preserve">3.a </w:t>
            </w:r>
            <w:r>
              <w:t>变量引用不存在或类型不匹配：系统提示修改，返回步骤</w:t>
            </w:r>
            <w:r>
              <w:t>2</w:t>
            </w:r>
          </w:p>
          <w:p w14:paraId="5B72AF48" w14:textId="77777777" w:rsidR="001F0433" w:rsidRDefault="001F0433" w:rsidP="001F0433">
            <w:pPr>
              <w:pStyle w:val="aa"/>
            </w:pPr>
            <w:r>
              <w:t xml:space="preserve">5.a </w:t>
            </w:r>
            <w:r>
              <w:t>删除被引用的节点或选项：系统给出提示并由用户确认</w:t>
            </w:r>
          </w:p>
          <w:p w14:paraId="59BB545E" w14:textId="77777777" w:rsidR="001F0433" w:rsidRDefault="001F0433" w:rsidP="001F0433">
            <w:pPr>
              <w:pStyle w:val="aa"/>
            </w:pPr>
            <w:r>
              <w:t xml:space="preserve">1.a </w:t>
            </w:r>
            <w:r>
              <w:t>目标节点暂未指定：允许保存为草稿并提示补全，后续由结构检测标记</w:t>
            </w:r>
          </w:p>
        </w:tc>
      </w:tr>
      <w:tr w:rsidR="001F0433" w14:paraId="22F6AD88" w14:textId="77777777" w:rsidTr="0099054E">
        <w:tc>
          <w:tcPr>
            <w:tcW w:w="1587" w:type="dxa"/>
          </w:tcPr>
          <w:p w14:paraId="6080233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2ED45612" w14:textId="77777777" w:rsidR="001F0433" w:rsidRDefault="001F0433" w:rsidP="001F0433">
            <w:pPr>
              <w:pStyle w:val="aa"/>
            </w:pPr>
            <w:r>
              <w:t>条件与效果采用受限的结构化表达（如</w:t>
            </w:r>
            <w:r>
              <w:t xml:space="preserve"> trust &gt;= 50</w:t>
            </w:r>
            <w:r>
              <w:t>、</w:t>
            </w:r>
            <w:r>
              <w:t>trust + 10</w:t>
            </w:r>
            <w:r>
              <w:t>），不允许用户输入任意脚本。</w:t>
            </w:r>
          </w:p>
        </w:tc>
      </w:tr>
      <w:tr w:rsidR="001F0433" w14:paraId="3749596E" w14:textId="77777777" w:rsidTr="0099054E">
        <w:tc>
          <w:tcPr>
            <w:tcW w:w="1587" w:type="dxa"/>
          </w:tcPr>
          <w:p w14:paraId="6C6C0EB3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87CD022" w14:textId="77777777" w:rsidR="001F0433" w:rsidRDefault="001F0433" w:rsidP="001F0433">
            <w:pPr>
              <w:pStyle w:val="aa"/>
            </w:pPr>
            <w:r>
              <w:t>Be_</w:t>
            </w:r>
            <w:r>
              <w:t>选项、</w:t>
            </w:r>
            <w:r>
              <w:t>Be_</w:t>
            </w:r>
            <w:r>
              <w:t>条件、</w:t>
            </w:r>
            <w:r>
              <w:t>Be_</w:t>
            </w:r>
            <w:r>
              <w:t>状态效果、</w:t>
            </w:r>
            <w:r>
              <w:t>Be_</w:t>
            </w:r>
            <w:r>
              <w:t>状态变量、</w:t>
            </w:r>
            <w:r>
              <w:t>Be_</w:t>
            </w:r>
            <w:r>
              <w:t>剧情节点</w:t>
            </w:r>
          </w:p>
        </w:tc>
      </w:tr>
      <w:tr w:rsidR="001F0433" w14:paraId="708BA040" w14:textId="77777777" w:rsidTr="0099054E">
        <w:tc>
          <w:tcPr>
            <w:tcW w:w="1587" w:type="dxa"/>
          </w:tcPr>
          <w:p w14:paraId="13F8A9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597EDD3" w14:textId="77777777" w:rsidR="001F0433" w:rsidRDefault="001F0433" w:rsidP="001F0433">
            <w:pPr>
              <w:pStyle w:val="aa"/>
            </w:pPr>
            <w:r>
              <w:t>不执行用户提交的任意表达式或脚本，从源头杜绝代码注入（安全需求）</w:t>
            </w:r>
          </w:p>
        </w:tc>
      </w:tr>
    </w:tbl>
    <w:p w14:paraId="378FA6F8" w14:textId="77777777" w:rsidR="008A7E13" w:rsidRDefault="008A7E13" w:rsidP="008A7E13">
      <w:pPr>
        <w:pStyle w:val="aff2"/>
      </w:pPr>
      <w:r>
        <w:rPr>
          <w:noProof/>
        </w:rPr>
        <w:lastRenderedPageBreak/>
        <w:drawing>
          <wp:inline distT="0" distB="0" distL="0" distR="0" wp14:anchorId="4BFCE328" wp14:editId="01B138D5">
            <wp:extent cx="5759450" cy="6287135"/>
            <wp:effectExtent l="0" t="0" r="0" b="0"/>
            <wp:docPr id="2076702143" name="图片 19" descr="选项配置用例流程图" title="选项配置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02143" name="图片 20767021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4B57" w14:textId="77777777" w:rsidR="008A7E13" w:rsidRDefault="008A7E13" w:rsidP="00264D9C">
      <w:pPr>
        <w:pStyle w:val="a2"/>
      </w:pPr>
      <w:r>
        <w:t>选项配置用例</w:t>
      </w:r>
      <w:r>
        <w:rPr>
          <w:rFonts w:hint="eastAsia"/>
        </w:rPr>
        <w:t>流程图</w:t>
      </w:r>
    </w:p>
    <w:p w14:paraId="6F281AE0" w14:textId="77777777" w:rsidR="008A7E13" w:rsidRPr="008A7E13" w:rsidRDefault="008A7E13" w:rsidP="008A7E13">
      <w:pPr>
        <w:ind w:firstLine="480"/>
      </w:pPr>
    </w:p>
    <w:p w14:paraId="709BEE25" w14:textId="77777777" w:rsidR="001F0433" w:rsidRDefault="001F0433" w:rsidP="001F0433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_剧情数据导入导出用例描述表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0E089D44" w14:textId="77777777" w:rsidTr="0099054E">
        <w:tc>
          <w:tcPr>
            <w:tcW w:w="1587" w:type="dxa"/>
          </w:tcPr>
          <w:p w14:paraId="290BFB80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BBC334B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剧情数据导入导出</w:t>
            </w:r>
          </w:p>
        </w:tc>
      </w:tr>
      <w:tr w:rsidR="001F0433" w14:paraId="07B40FF4" w14:textId="77777777" w:rsidTr="0099054E">
        <w:tc>
          <w:tcPr>
            <w:tcW w:w="1587" w:type="dxa"/>
          </w:tcPr>
          <w:p w14:paraId="7B85E51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5AB25D59" w14:textId="77777777" w:rsidR="001F0433" w:rsidRDefault="001F0433" w:rsidP="001F0433">
            <w:pPr>
              <w:pStyle w:val="aa"/>
            </w:pPr>
            <w:proofErr w:type="spellStart"/>
            <w:r>
              <w:t>exportImportStoryData</w:t>
            </w:r>
            <w:proofErr w:type="spellEnd"/>
          </w:p>
        </w:tc>
      </w:tr>
      <w:tr w:rsidR="001F0433" w14:paraId="713EB719" w14:textId="77777777" w:rsidTr="0099054E">
        <w:tc>
          <w:tcPr>
            <w:tcW w:w="1587" w:type="dxa"/>
          </w:tcPr>
          <w:p w14:paraId="21D4B75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88A6B2E" w14:textId="77777777" w:rsidR="001F0433" w:rsidRDefault="001F0433" w:rsidP="001F0433">
            <w:pPr>
              <w:pStyle w:val="aa"/>
            </w:pPr>
            <w:r>
              <w:t>项目成员通过此用例将项目剧情数据导出为</w:t>
            </w:r>
            <w:r>
              <w:t>JSON</w:t>
            </w:r>
            <w:r>
              <w:t>文件或从</w:t>
            </w:r>
            <w:r>
              <w:t>JSON</w:t>
            </w:r>
            <w:r>
              <w:t>文件导入（选做）。</w:t>
            </w:r>
          </w:p>
        </w:tc>
      </w:tr>
      <w:tr w:rsidR="001F0433" w14:paraId="535D2C5E" w14:textId="77777777" w:rsidTr="0099054E">
        <w:tc>
          <w:tcPr>
            <w:tcW w:w="1587" w:type="dxa"/>
          </w:tcPr>
          <w:p w14:paraId="0E032FCC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B4D6660" w14:textId="77777777" w:rsidR="001F0433" w:rsidRDefault="001F0433" w:rsidP="001F0433">
            <w:pPr>
              <w:pStyle w:val="aa"/>
            </w:pPr>
            <w:r>
              <w:t>项目创建者、剧情协作者</w:t>
            </w:r>
          </w:p>
        </w:tc>
      </w:tr>
      <w:tr w:rsidR="001F0433" w14:paraId="4A78C70E" w14:textId="77777777" w:rsidTr="0099054E">
        <w:tc>
          <w:tcPr>
            <w:tcW w:w="1587" w:type="dxa"/>
          </w:tcPr>
          <w:p w14:paraId="387BF48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0660CBD8" w14:textId="77777777" w:rsidR="001F0433" w:rsidRDefault="001F0433" w:rsidP="001F0433">
            <w:pPr>
              <w:pStyle w:val="aa"/>
            </w:pPr>
            <w:r>
              <w:t>用户已登录且为项目成员。</w:t>
            </w:r>
          </w:p>
        </w:tc>
      </w:tr>
      <w:tr w:rsidR="001F0433" w14:paraId="09E30591" w14:textId="77777777" w:rsidTr="0099054E">
        <w:tc>
          <w:tcPr>
            <w:tcW w:w="1587" w:type="dxa"/>
          </w:tcPr>
          <w:p w14:paraId="167936A9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332AB50" w14:textId="77777777" w:rsidR="001F0433" w:rsidRDefault="001F0433" w:rsidP="001F0433">
            <w:pPr>
              <w:pStyle w:val="aa"/>
            </w:pPr>
            <w:r>
              <w:t>剧情数据导出为</w:t>
            </w:r>
            <w:r>
              <w:t>JSON</w:t>
            </w:r>
            <w:r>
              <w:t>文件或导入写入项目。</w:t>
            </w:r>
          </w:p>
        </w:tc>
      </w:tr>
      <w:tr w:rsidR="001F0433" w14:paraId="168DDF4F" w14:textId="77777777" w:rsidTr="0099054E">
        <w:tc>
          <w:tcPr>
            <w:tcW w:w="1587" w:type="dxa"/>
          </w:tcPr>
          <w:p w14:paraId="6559358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lastRenderedPageBreak/>
              <w:t>主事件流</w:t>
            </w:r>
          </w:p>
        </w:tc>
        <w:tc>
          <w:tcPr>
            <w:tcW w:w="7257" w:type="dxa"/>
          </w:tcPr>
          <w:p w14:paraId="2A689D65" w14:textId="77777777" w:rsidR="001F0433" w:rsidRDefault="001F0433" w:rsidP="001F0433">
            <w:pPr>
              <w:pStyle w:val="aa"/>
            </w:pPr>
            <w:r>
              <w:t>成员选择导出，系统将项目剧情数据（节点、选项、条件、效果及关联的设定信息）导出为</w:t>
            </w:r>
            <w:r>
              <w:t>JSON</w:t>
            </w:r>
            <w:r>
              <w:t>文件</w:t>
            </w:r>
          </w:p>
          <w:p w14:paraId="0A6AFB7E" w14:textId="77777777" w:rsidR="001F0433" w:rsidRDefault="001F0433" w:rsidP="001F0433">
            <w:pPr>
              <w:pStyle w:val="aa"/>
            </w:pPr>
            <w:r>
              <w:t>成员选择导入并上传</w:t>
            </w:r>
            <w:r>
              <w:t>JSON</w:t>
            </w:r>
            <w:r>
              <w:t>文件，系统校验文件的数据结构与变量引用</w:t>
            </w:r>
          </w:p>
          <w:p w14:paraId="453ED568" w14:textId="77777777" w:rsidR="001F0433" w:rsidRDefault="001F0433" w:rsidP="001F0433">
            <w:pPr>
              <w:pStyle w:val="aa"/>
            </w:pPr>
            <w:r>
              <w:t>校验通过后系统将数据写入项目</w:t>
            </w:r>
          </w:p>
        </w:tc>
      </w:tr>
      <w:tr w:rsidR="001F0433" w14:paraId="7F68EE72" w14:textId="77777777" w:rsidTr="0099054E">
        <w:tc>
          <w:tcPr>
            <w:tcW w:w="1587" w:type="dxa"/>
          </w:tcPr>
          <w:p w14:paraId="5BBC9C16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DBCCF48" w14:textId="77777777" w:rsidR="001F0433" w:rsidRDefault="001F0433" w:rsidP="001F0433">
            <w:pPr>
              <w:pStyle w:val="aa"/>
            </w:pPr>
            <w:r>
              <w:t xml:space="preserve">2.a </w:t>
            </w:r>
            <w:r>
              <w:t>校验失败：系统提示错误位置，用例结束</w:t>
            </w:r>
          </w:p>
        </w:tc>
      </w:tr>
      <w:tr w:rsidR="001F0433" w14:paraId="6BAE95FD" w14:textId="77777777" w:rsidTr="0099054E">
        <w:tc>
          <w:tcPr>
            <w:tcW w:w="1587" w:type="dxa"/>
          </w:tcPr>
          <w:p w14:paraId="77907D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D3815F0" w14:textId="77777777" w:rsidR="001F0433" w:rsidRDefault="001F0433" w:rsidP="001F0433">
            <w:pPr>
              <w:pStyle w:val="aa"/>
            </w:pPr>
            <w:r>
              <w:t>该功能为选做功能。</w:t>
            </w:r>
          </w:p>
        </w:tc>
      </w:tr>
      <w:tr w:rsidR="001F0433" w14:paraId="26CF98D4" w14:textId="77777777" w:rsidTr="0099054E">
        <w:tc>
          <w:tcPr>
            <w:tcW w:w="1587" w:type="dxa"/>
          </w:tcPr>
          <w:p w14:paraId="23BD0A37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263DAAD6" w14:textId="77777777" w:rsidR="001F0433" w:rsidRDefault="001F0433" w:rsidP="001F0433">
            <w:pPr>
              <w:pStyle w:val="aa"/>
            </w:pPr>
            <w:r>
              <w:t>Be_</w:t>
            </w:r>
            <w:r>
              <w:t>剧情节点、</w:t>
            </w:r>
            <w:r>
              <w:t>Be_</w:t>
            </w:r>
            <w:r>
              <w:t>选项、</w:t>
            </w:r>
            <w:r>
              <w:t>Be_</w:t>
            </w:r>
            <w:r>
              <w:t>条件、</w:t>
            </w:r>
            <w:r>
              <w:t>Be_</w:t>
            </w:r>
            <w:r>
              <w:t>状态效果</w:t>
            </w:r>
          </w:p>
        </w:tc>
      </w:tr>
      <w:tr w:rsidR="001F0433" w14:paraId="54143F58" w14:textId="77777777" w:rsidTr="0099054E">
        <w:tc>
          <w:tcPr>
            <w:tcW w:w="1587" w:type="dxa"/>
          </w:tcPr>
          <w:p w14:paraId="0526C2A1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B054426" w14:textId="77777777" w:rsidR="001F0433" w:rsidRDefault="001F0433" w:rsidP="001F0433">
            <w:pPr>
              <w:pStyle w:val="aa"/>
            </w:pPr>
            <w:r>
              <w:t>为剧情数据备份迁移与后续接入游戏引擎留出空间（外部接口需求）</w:t>
            </w:r>
          </w:p>
        </w:tc>
      </w:tr>
    </w:tbl>
    <w:p w14:paraId="27CEEF22" w14:textId="77777777" w:rsidR="00264D9C" w:rsidRDefault="00264D9C" w:rsidP="00264D9C">
      <w:pPr>
        <w:pStyle w:val="aff2"/>
      </w:pPr>
      <w:r>
        <w:rPr>
          <w:noProof/>
        </w:rPr>
        <w:lastRenderedPageBreak/>
        <w:drawing>
          <wp:inline distT="0" distB="0" distL="0" distR="0" wp14:anchorId="3291B024" wp14:editId="049207B1">
            <wp:extent cx="5759450" cy="5697220"/>
            <wp:effectExtent l="0" t="0" r="0" b="0"/>
            <wp:docPr id="481539005" name="图片 21" descr="剧情数据导入导出用例流程图" title="剧情数据导入导出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9005" name="图片 4815390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EDD" w14:textId="77777777" w:rsidR="00264D9C" w:rsidRPr="00264D9C" w:rsidRDefault="00264D9C" w:rsidP="00264D9C">
      <w:pPr>
        <w:pStyle w:val="a2"/>
      </w:pPr>
      <w:r>
        <w:rPr>
          <w:rFonts w:ascii="宋体" w:hAnsi="宋体"/>
        </w:rPr>
        <w:t>剧情数据导入导出用例</w:t>
      </w:r>
      <w:r>
        <w:rPr>
          <w:rFonts w:ascii="宋体" w:hAnsi="宋体" w:hint="eastAsia"/>
        </w:rPr>
        <w:t>流程图</w:t>
      </w:r>
    </w:p>
    <w:p w14:paraId="70192102" w14:textId="77777777" w:rsidR="00B95708" w:rsidRDefault="00000000">
      <w:pPr>
        <w:pStyle w:val="51"/>
      </w:pPr>
      <w:r>
        <w:t xml:space="preserve">1.1.2.6 </w:t>
      </w:r>
      <w:r>
        <w:t>功能点</w:t>
      </w:r>
      <w:r>
        <w:t>6</w:t>
      </w:r>
      <w:r>
        <w:t>：剧情模拟</w:t>
      </w:r>
    </w:p>
    <w:p w14:paraId="0F1449EF" w14:textId="77777777" w:rsidR="00B95708" w:rsidRDefault="00000000">
      <w:pPr>
        <w:ind w:firstLine="480"/>
      </w:pPr>
      <w:r>
        <w:t>剧情测试者需要系统提供剧情模拟功能，项目创建者与剧情协作者亦可运行，</w:t>
      </w:r>
      <w:r w:rsidR="001F0433">
        <w:rPr>
          <w:rFonts w:ascii="宋体" w:hAnsi="宋体"/>
        </w:rPr>
        <w:t>主要包括运行模拟、进度保存与会话回放等功能，</w:t>
      </w:r>
      <w:r>
        <w:t>详细的用例</w:t>
      </w:r>
      <w:r w:rsidR="001F0433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19</w:t>
      </w:r>
      <w:r w:rsidR="00D920E0">
        <w:rPr>
          <w:rFonts w:hint="eastAsia"/>
          <w:color w:val="EE0000"/>
        </w:rPr>
        <w:t>，</w:t>
      </w:r>
      <w:r w:rsidR="001F0433">
        <w:rPr>
          <w:rFonts w:hint="eastAsia"/>
          <w:color w:val="EE0000"/>
        </w:rPr>
        <w:t>表</w:t>
      </w:r>
      <w:r w:rsidR="001F0433">
        <w:rPr>
          <w:rFonts w:hint="eastAsia"/>
          <w:color w:val="EE0000"/>
        </w:rPr>
        <w:t>20</w:t>
      </w:r>
      <w:r w:rsidR="001F0433">
        <w:rPr>
          <w:rFonts w:hint="eastAsia"/>
          <w:color w:val="EE0000"/>
        </w:rPr>
        <w:t>，表</w:t>
      </w:r>
      <w:r w:rsidR="001F0433">
        <w:rPr>
          <w:rFonts w:hint="eastAsia"/>
          <w:color w:val="EE0000"/>
        </w:rPr>
        <w:t>21</w:t>
      </w:r>
      <w:r>
        <w:t>所示。</w:t>
      </w:r>
      <w:r w:rsidR="00264D9C">
        <w:rPr>
          <w:rFonts w:hint="eastAsia"/>
        </w:rPr>
        <w:t>详细的用例流程图如</w:t>
      </w:r>
      <w:r w:rsidR="00264D9C" w:rsidRPr="003726AE">
        <w:rPr>
          <w:rFonts w:hint="eastAsia"/>
          <w:b/>
          <w:bCs/>
          <w:color w:val="5B9BD5" w:themeColor="accent1"/>
        </w:rPr>
        <w:t>图</w:t>
      </w:r>
      <w:r w:rsidR="00264D9C">
        <w:rPr>
          <w:rFonts w:hint="eastAsia"/>
          <w:b/>
          <w:bCs/>
          <w:color w:val="5B9BD5" w:themeColor="accent1"/>
        </w:rPr>
        <w:t>21</w:t>
      </w:r>
      <w:r w:rsidR="00264D9C" w:rsidRPr="003726AE">
        <w:rPr>
          <w:rFonts w:hint="eastAsia"/>
          <w:b/>
          <w:bCs/>
          <w:color w:val="5B9BD5" w:themeColor="accent1"/>
        </w:rPr>
        <w:t>~</w:t>
      </w:r>
      <w:r w:rsidR="00264D9C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23</w:t>
      </w:r>
      <w:r w:rsidR="00264D9C">
        <w:rPr>
          <w:rFonts w:hint="eastAsia"/>
        </w:rPr>
        <w:t>所示。</w:t>
      </w:r>
    </w:p>
    <w:p w14:paraId="18650136" w14:textId="77777777" w:rsidR="001F0433" w:rsidRDefault="001F0433" w:rsidP="001F0433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_运行模拟用例描述表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21AFBC48" w14:textId="77777777" w:rsidTr="0099054E">
        <w:tc>
          <w:tcPr>
            <w:tcW w:w="1587" w:type="dxa"/>
          </w:tcPr>
          <w:p w14:paraId="75EC2E9C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0C50725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运行模拟</w:t>
            </w:r>
          </w:p>
        </w:tc>
      </w:tr>
      <w:tr w:rsidR="001F0433" w14:paraId="6E84FC8B" w14:textId="77777777" w:rsidTr="0099054E">
        <w:tc>
          <w:tcPr>
            <w:tcW w:w="1587" w:type="dxa"/>
          </w:tcPr>
          <w:p w14:paraId="6DD6E59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683258C9" w14:textId="77777777" w:rsidR="001F0433" w:rsidRDefault="001F0433" w:rsidP="001F0433">
            <w:pPr>
              <w:pStyle w:val="aa"/>
            </w:pPr>
            <w:proofErr w:type="spellStart"/>
            <w:r>
              <w:t>runSimulation</w:t>
            </w:r>
            <w:proofErr w:type="spellEnd"/>
          </w:p>
        </w:tc>
      </w:tr>
      <w:tr w:rsidR="001F0433" w14:paraId="32CC6F59" w14:textId="77777777" w:rsidTr="0099054E">
        <w:tc>
          <w:tcPr>
            <w:tcW w:w="1587" w:type="dxa"/>
          </w:tcPr>
          <w:p w14:paraId="7ED9656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5149CB3" w14:textId="77777777" w:rsidR="001F0433" w:rsidRDefault="001F0433" w:rsidP="001F0433">
            <w:pPr>
              <w:pStyle w:val="aa"/>
            </w:pPr>
            <w:r>
              <w:t>测试者通过此用例从起点节点交互式地运行剧情。</w:t>
            </w:r>
          </w:p>
        </w:tc>
      </w:tr>
      <w:tr w:rsidR="001F0433" w14:paraId="6C46CEA7" w14:textId="77777777" w:rsidTr="0099054E">
        <w:tc>
          <w:tcPr>
            <w:tcW w:w="1587" w:type="dxa"/>
          </w:tcPr>
          <w:p w14:paraId="67D8679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40B303F" w14:textId="77777777" w:rsidR="001F0433" w:rsidRDefault="001F0433" w:rsidP="001F0433">
            <w:pPr>
              <w:pStyle w:val="aa"/>
            </w:pPr>
            <w:r>
              <w:t>剧情测试者（项目创建者、剧情协作者亦可运行）</w:t>
            </w:r>
          </w:p>
        </w:tc>
      </w:tr>
      <w:tr w:rsidR="001F0433" w14:paraId="3052D102" w14:textId="77777777" w:rsidTr="0099054E">
        <w:tc>
          <w:tcPr>
            <w:tcW w:w="1587" w:type="dxa"/>
          </w:tcPr>
          <w:p w14:paraId="7372E0E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192B61C7" w14:textId="77777777" w:rsidR="001F0433" w:rsidRDefault="001F0433" w:rsidP="001F0433">
            <w:pPr>
              <w:pStyle w:val="aa"/>
            </w:pPr>
            <w:r>
              <w:t>用户已登录且为项目成员，项目已设置起点节点。</w:t>
            </w:r>
          </w:p>
        </w:tc>
      </w:tr>
      <w:tr w:rsidR="001F0433" w14:paraId="26F7780D" w14:textId="77777777" w:rsidTr="0099054E">
        <w:tc>
          <w:tcPr>
            <w:tcW w:w="1587" w:type="dxa"/>
          </w:tcPr>
          <w:p w14:paraId="7428F8A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2D881C6" w14:textId="77777777" w:rsidR="001F0433" w:rsidRDefault="001F0433" w:rsidP="001F0433">
            <w:pPr>
              <w:pStyle w:val="aa"/>
            </w:pPr>
            <w:r>
              <w:t>系统保存完整模拟路径与各步骤状态快照。</w:t>
            </w:r>
          </w:p>
        </w:tc>
      </w:tr>
      <w:tr w:rsidR="001F0433" w14:paraId="521760F2" w14:textId="77777777" w:rsidTr="0099054E">
        <w:tc>
          <w:tcPr>
            <w:tcW w:w="1587" w:type="dxa"/>
          </w:tcPr>
          <w:p w14:paraId="7EC54C82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7215037F" w14:textId="77777777" w:rsidR="001F0433" w:rsidRDefault="001F0433" w:rsidP="001F0433">
            <w:pPr>
              <w:pStyle w:val="aa"/>
            </w:pPr>
            <w:r>
              <w:t>测试者打开项目并选择开始模拟</w:t>
            </w:r>
          </w:p>
          <w:p w14:paraId="2B340B1C" w14:textId="77777777" w:rsidR="001F0433" w:rsidRDefault="001F0433" w:rsidP="001F0433">
            <w:pPr>
              <w:pStyle w:val="aa"/>
            </w:pPr>
            <w:r>
              <w:lastRenderedPageBreak/>
              <w:t>系统创建模拟会话，加载起点节点与初始状态并显示节点正文</w:t>
            </w:r>
          </w:p>
          <w:p w14:paraId="069B0146" w14:textId="77777777" w:rsidR="001F0433" w:rsidRDefault="001F0433" w:rsidP="001F0433">
            <w:pPr>
              <w:pStyle w:val="aa"/>
            </w:pPr>
            <w:r>
              <w:t>系统按当前状态计算条件满足的选项，仅展示可用选项</w:t>
            </w:r>
          </w:p>
          <w:p w14:paraId="038C9494" w14:textId="77777777" w:rsidR="001F0433" w:rsidRDefault="001F0433" w:rsidP="001F0433">
            <w:pPr>
              <w:pStyle w:val="aa"/>
            </w:pPr>
            <w:r>
              <w:t>测试者选择其中一个选项，系统保存该步骤选择前与选择后的状态快照</w:t>
            </w:r>
          </w:p>
          <w:p w14:paraId="432CA371" w14:textId="77777777" w:rsidR="001F0433" w:rsidRDefault="001F0433" w:rsidP="001F0433">
            <w:pPr>
              <w:pStyle w:val="aa"/>
            </w:pPr>
            <w:r>
              <w:t>系统按顺序执行状态效果并跳转到目标节点</w:t>
            </w:r>
          </w:p>
          <w:p w14:paraId="2287104D" w14:textId="77777777" w:rsidR="001F0433" w:rsidRDefault="001F0433" w:rsidP="001F0433">
            <w:pPr>
              <w:pStyle w:val="aa"/>
            </w:pPr>
            <w:r>
              <w:t>重复步骤</w:t>
            </w:r>
            <w:r>
              <w:t>3</w:t>
            </w:r>
            <w:r>
              <w:t>至</w:t>
            </w:r>
            <w:r>
              <w:t>5</w:t>
            </w:r>
            <w:r>
              <w:t>，直至到达结局节点或测试者结束会话</w:t>
            </w:r>
          </w:p>
          <w:p w14:paraId="3289232E" w14:textId="77777777" w:rsidR="001F0433" w:rsidRDefault="001F0433" w:rsidP="001F0433">
            <w:pPr>
              <w:pStyle w:val="aa"/>
            </w:pPr>
            <w:r>
              <w:t>系统保存完整路径</w:t>
            </w:r>
          </w:p>
        </w:tc>
      </w:tr>
      <w:tr w:rsidR="001F0433" w14:paraId="38B58798" w14:textId="77777777" w:rsidTr="0099054E">
        <w:tc>
          <w:tcPr>
            <w:tcW w:w="1587" w:type="dxa"/>
          </w:tcPr>
          <w:p w14:paraId="65EEF77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1B9831A7" w14:textId="77777777" w:rsidR="001F0433" w:rsidRDefault="001F0433" w:rsidP="001F0433">
            <w:pPr>
              <w:pStyle w:val="aa"/>
            </w:pPr>
            <w:r>
              <w:t xml:space="preserve">3.a </w:t>
            </w:r>
            <w:r>
              <w:t>当前节点没有任何可用选项：系统提示无可选分支并结束会话，该情况将被结构检测标记为意外死路</w:t>
            </w:r>
          </w:p>
        </w:tc>
      </w:tr>
      <w:tr w:rsidR="001F0433" w14:paraId="7696A889" w14:textId="77777777" w:rsidTr="0099054E">
        <w:tc>
          <w:tcPr>
            <w:tcW w:w="1587" w:type="dxa"/>
          </w:tcPr>
          <w:p w14:paraId="271FA757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04637546" w14:textId="77777777" w:rsidR="001F0433" w:rsidRDefault="001F0433" w:rsidP="001F0433">
            <w:pPr>
              <w:pStyle w:val="aa"/>
            </w:pPr>
            <w:r>
              <w:t>系统仅展示条件满足的可用选项。</w:t>
            </w:r>
          </w:p>
        </w:tc>
      </w:tr>
      <w:tr w:rsidR="001F0433" w14:paraId="4813ABA8" w14:textId="77777777" w:rsidTr="0099054E">
        <w:tc>
          <w:tcPr>
            <w:tcW w:w="1587" w:type="dxa"/>
          </w:tcPr>
          <w:p w14:paraId="0CCC931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1F34CFC6" w14:textId="77777777" w:rsidR="001F0433" w:rsidRDefault="001F0433" w:rsidP="001F0433">
            <w:pPr>
              <w:pStyle w:val="aa"/>
            </w:pPr>
            <w:r>
              <w:t>Be_</w:t>
            </w:r>
            <w:r>
              <w:t>测试会话、</w:t>
            </w:r>
            <w:r>
              <w:t>Be_</w:t>
            </w:r>
            <w:r>
              <w:t>测试步骤、</w:t>
            </w:r>
            <w:r>
              <w:t>Be_</w:t>
            </w:r>
            <w:r>
              <w:t>剧情节点、</w:t>
            </w:r>
            <w:r>
              <w:t>Be_</w:t>
            </w:r>
            <w:r>
              <w:t>选项、</w:t>
            </w:r>
            <w:r>
              <w:t>Be_</w:t>
            </w:r>
            <w:r>
              <w:t>状态变量</w:t>
            </w:r>
          </w:p>
        </w:tc>
      </w:tr>
      <w:tr w:rsidR="001F0433" w14:paraId="6C1DEBF6" w14:textId="77777777" w:rsidTr="0099054E">
        <w:tc>
          <w:tcPr>
            <w:tcW w:w="1587" w:type="dxa"/>
          </w:tcPr>
          <w:p w14:paraId="35AD25D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E92ADAF" w14:textId="77777777" w:rsidR="001F0433" w:rsidRDefault="001F0433" w:rsidP="001F0433">
            <w:pPr>
              <w:pStyle w:val="aa"/>
            </w:pPr>
            <w:r>
              <w:t>剧情模拟单步处理时间不超过</w:t>
            </w:r>
            <w:r>
              <w:t>1</w:t>
            </w:r>
            <w:r>
              <w:t>秒（性能需求）</w:t>
            </w:r>
          </w:p>
        </w:tc>
      </w:tr>
    </w:tbl>
    <w:p w14:paraId="52F230F4" w14:textId="77777777" w:rsidR="00264D9C" w:rsidRDefault="00D53E21" w:rsidP="00D53E21">
      <w:pPr>
        <w:pStyle w:val="aff2"/>
      </w:pPr>
      <w:r>
        <w:rPr>
          <w:noProof/>
        </w:rPr>
        <w:drawing>
          <wp:inline distT="0" distB="0" distL="0" distR="0" wp14:anchorId="66051942" wp14:editId="65E9CB72">
            <wp:extent cx="4075159" cy="5097005"/>
            <wp:effectExtent l="0" t="0" r="1905" b="8890"/>
            <wp:docPr id="1194929282" name="图片 23" descr="运行模拟用例流程图" title="运行模拟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9282" name="图片 11949292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637" cy="51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F2C2" w14:textId="77777777" w:rsidR="00D53E21" w:rsidRPr="00D53E21" w:rsidRDefault="00D53E21" w:rsidP="00D53E21">
      <w:pPr>
        <w:pStyle w:val="a2"/>
      </w:pPr>
      <w:r>
        <w:rPr>
          <w:rFonts w:ascii="宋体" w:hAnsi="宋体"/>
        </w:rPr>
        <w:t>运行模拟用例</w:t>
      </w:r>
      <w:r>
        <w:rPr>
          <w:rFonts w:ascii="宋体" w:hAnsi="宋体" w:hint="eastAsia"/>
        </w:rPr>
        <w:t>流程图</w:t>
      </w:r>
    </w:p>
    <w:p w14:paraId="1309C875" w14:textId="77777777" w:rsidR="00D53E21" w:rsidRPr="00D53E21" w:rsidRDefault="00D53E21" w:rsidP="00D53E21">
      <w:pPr>
        <w:ind w:firstLine="480"/>
      </w:pPr>
    </w:p>
    <w:p w14:paraId="795BEB05" w14:textId="77777777" w:rsidR="0023776C" w:rsidRDefault="0023776C" w:rsidP="0023776C">
      <w:pPr>
        <w:pStyle w:val="a1"/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_进度保存用例描述表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23776C" w14:paraId="60FB3A90" w14:textId="77777777" w:rsidTr="0099054E">
        <w:tc>
          <w:tcPr>
            <w:tcW w:w="1587" w:type="dxa"/>
          </w:tcPr>
          <w:p w14:paraId="565419B3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736ABDAB" w14:textId="77777777" w:rsidR="0023776C" w:rsidRDefault="0023776C" w:rsidP="0023776C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进度保存</w:t>
            </w:r>
          </w:p>
        </w:tc>
      </w:tr>
      <w:tr w:rsidR="0023776C" w14:paraId="329A9E0F" w14:textId="77777777" w:rsidTr="0099054E">
        <w:tc>
          <w:tcPr>
            <w:tcW w:w="1587" w:type="dxa"/>
          </w:tcPr>
          <w:p w14:paraId="21028074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7806A952" w14:textId="77777777" w:rsidR="0023776C" w:rsidRDefault="0023776C" w:rsidP="0023776C">
            <w:pPr>
              <w:pStyle w:val="aa"/>
            </w:pPr>
            <w:proofErr w:type="spellStart"/>
            <w:r>
              <w:t>saveProgress</w:t>
            </w:r>
            <w:proofErr w:type="spellEnd"/>
          </w:p>
        </w:tc>
      </w:tr>
      <w:tr w:rsidR="0023776C" w14:paraId="542AB2A0" w14:textId="77777777" w:rsidTr="0099054E">
        <w:tc>
          <w:tcPr>
            <w:tcW w:w="1587" w:type="dxa"/>
          </w:tcPr>
          <w:p w14:paraId="70AE753F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FD4DCE2" w14:textId="77777777" w:rsidR="0023776C" w:rsidRDefault="0023776C" w:rsidP="0023776C">
            <w:pPr>
              <w:pStyle w:val="aa"/>
            </w:pPr>
            <w:r>
              <w:t>测试者通过此用例保存与恢复模拟进度，或重新开始模拟。</w:t>
            </w:r>
          </w:p>
        </w:tc>
      </w:tr>
      <w:tr w:rsidR="0023776C" w14:paraId="2B6D88F1" w14:textId="77777777" w:rsidTr="0099054E">
        <w:tc>
          <w:tcPr>
            <w:tcW w:w="1587" w:type="dxa"/>
          </w:tcPr>
          <w:p w14:paraId="05138CF4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5A132489" w14:textId="77777777" w:rsidR="0023776C" w:rsidRDefault="0023776C" w:rsidP="0023776C">
            <w:pPr>
              <w:pStyle w:val="aa"/>
            </w:pPr>
            <w:r>
              <w:t>剧情测试者（项目创建者、剧情协作者亦可运行）</w:t>
            </w:r>
          </w:p>
        </w:tc>
      </w:tr>
      <w:tr w:rsidR="0023776C" w14:paraId="45AF3BF6" w14:textId="77777777" w:rsidTr="0099054E">
        <w:tc>
          <w:tcPr>
            <w:tcW w:w="1587" w:type="dxa"/>
          </w:tcPr>
          <w:p w14:paraId="242B51FB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2CF4C827" w14:textId="77777777" w:rsidR="0023776C" w:rsidRDefault="0023776C" w:rsidP="0023776C">
            <w:pPr>
              <w:pStyle w:val="aa"/>
            </w:pPr>
            <w:r>
              <w:t>存在进行中的模拟会话。</w:t>
            </w:r>
          </w:p>
        </w:tc>
      </w:tr>
      <w:tr w:rsidR="0023776C" w14:paraId="4E07EC54" w14:textId="77777777" w:rsidTr="0099054E">
        <w:tc>
          <w:tcPr>
            <w:tcW w:w="1587" w:type="dxa"/>
          </w:tcPr>
          <w:p w14:paraId="6E9C2441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7727D449" w14:textId="77777777" w:rsidR="0023776C" w:rsidRDefault="0023776C" w:rsidP="0023776C">
            <w:pPr>
              <w:pStyle w:val="aa"/>
            </w:pPr>
            <w:r>
              <w:t>模拟进度与状态快照保存。</w:t>
            </w:r>
          </w:p>
        </w:tc>
      </w:tr>
      <w:tr w:rsidR="0023776C" w14:paraId="2F28B9C2" w14:textId="77777777" w:rsidTr="0099054E">
        <w:tc>
          <w:tcPr>
            <w:tcW w:w="1587" w:type="dxa"/>
          </w:tcPr>
          <w:p w14:paraId="21023D71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6DFBD33E" w14:textId="77777777" w:rsidR="0023776C" w:rsidRDefault="0023776C" w:rsidP="0023776C">
            <w:pPr>
              <w:pStyle w:val="aa"/>
            </w:pPr>
            <w:r>
              <w:t>测试者中途退出时系统保存当前进度</w:t>
            </w:r>
          </w:p>
          <w:p w14:paraId="70E3DE64" w14:textId="77777777" w:rsidR="0023776C" w:rsidRDefault="0023776C" w:rsidP="0023776C">
            <w:pPr>
              <w:pStyle w:val="aa"/>
            </w:pPr>
            <w:r>
              <w:t>测试者重开会话继续模拟</w:t>
            </w:r>
          </w:p>
          <w:p w14:paraId="70D79FAE" w14:textId="77777777" w:rsidR="0023776C" w:rsidRDefault="0023776C" w:rsidP="0023776C">
            <w:pPr>
              <w:pStyle w:val="aa"/>
            </w:pPr>
            <w:r>
              <w:t>测试者可随时重新开始，系统将会话重置到起点节点与初始状态</w:t>
            </w:r>
          </w:p>
          <w:p w14:paraId="1B15D212" w14:textId="77777777" w:rsidR="0023776C" w:rsidRDefault="0023776C" w:rsidP="0023776C">
            <w:pPr>
              <w:pStyle w:val="aa"/>
            </w:pPr>
            <w:r>
              <w:t>每一步均保存状态快照</w:t>
            </w:r>
          </w:p>
        </w:tc>
      </w:tr>
      <w:tr w:rsidR="0023776C" w14:paraId="7B888609" w14:textId="77777777" w:rsidTr="0099054E">
        <w:tc>
          <w:tcPr>
            <w:tcW w:w="1587" w:type="dxa"/>
          </w:tcPr>
          <w:p w14:paraId="486B0A50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4D7779CD" w14:textId="77777777" w:rsidR="0023776C" w:rsidRDefault="0023776C" w:rsidP="0023776C">
            <w:pPr>
              <w:pStyle w:val="aa"/>
            </w:pPr>
            <w:r>
              <w:t>无</w:t>
            </w:r>
          </w:p>
        </w:tc>
      </w:tr>
      <w:tr w:rsidR="0023776C" w14:paraId="786FEC95" w14:textId="77777777" w:rsidTr="0099054E">
        <w:tc>
          <w:tcPr>
            <w:tcW w:w="1587" w:type="dxa"/>
          </w:tcPr>
          <w:p w14:paraId="3F8AFBEF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1EFD29F" w14:textId="77777777" w:rsidR="0023776C" w:rsidRDefault="0023776C" w:rsidP="0023776C">
            <w:pPr>
              <w:pStyle w:val="aa"/>
            </w:pPr>
            <w:r>
              <w:t>状态快照用于支持回放与问题复现。</w:t>
            </w:r>
          </w:p>
        </w:tc>
      </w:tr>
      <w:tr w:rsidR="0023776C" w14:paraId="10EC33C0" w14:textId="77777777" w:rsidTr="0099054E">
        <w:tc>
          <w:tcPr>
            <w:tcW w:w="1587" w:type="dxa"/>
          </w:tcPr>
          <w:p w14:paraId="78D413A0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7B01D8EF" w14:textId="77777777" w:rsidR="0023776C" w:rsidRDefault="0023776C" w:rsidP="0023776C">
            <w:pPr>
              <w:pStyle w:val="aa"/>
            </w:pPr>
            <w:r>
              <w:t>Be_</w:t>
            </w:r>
            <w:r>
              <w:t>测试会话、</w:t>
            </w:r>
            <w:r>
              <w:t>Be_</w:t>
            </w:r>
            <w:r>
              <w:t>测试步骤</w:t>
            </w:r>
          </w:p>
        </w:tc>
      </w:tr>
      <w:tr w:rsidR="0023776C" w14:paraId="0E3A910C" w14:textId="77777777" w:rsidTr="0099054E">
        <w:tc>
          <w:tcPr>
            <w:tcW w:w="1587" w:type="dxa"/>
          </w:tcPr>
          <w:p w14:paraId="508A0805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5A62754A" w14:textId="77777777" w:rsidR="0023776C" w:rsidRDefault="0023776C" w:rsidP="0023776C">
            <w:pPr>
              <w:pStyle w:val="aa"/>
            </w:pPr>
            <w:r>
              <w:t>—</w:t>
            </w:r>
          </w:p>
        </w:tc>
      </w:tr>
    </w:tbl>
    <w:p w14:paraId="77DB21D1" w14:textId="77777777" w:rsidR="00264D9C" w:rsidRDefault="00D53E21" w:rsidP="00D53E21">
      <w:pPr>
        <w:pStyle w:val="aff2"/>
      </w:pPr>
      <w:r>
        <w:rPr>
          <w:noProof/>
        </w:rPr>
        <w:drawing>
          <wp:inline distT="0" distB="0" distL="0" distR="0" wp14:anchorId="467EB375" wp14:editId="590BF55A">
            <wp:extent cx="5759450" cy="4385310"/>
            <wp:effectExtent l="0" t="0" r="0" b="0"/>
            <wp:docPr id="1906978541" name="图片 24" descr="进度保存用例流程图" title="进度保存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78541" name="图片 19069785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526D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进度保存用例</w:t>
      </w:r>
      <w:r>
        <w:rPr>
          <w:rFonts w:ascii="宋体" w:hAnsi="宋体" w:hint="eastAsia"/>
        </w:rPr>
        <w:t>流程图</w:t>
      </w:r>
    </w:p>
    <w:p w14:paraId="103FF10C" w14:textId="77777777" w:rsidR="00D53E21" w:rsidRPr="00D53E21" w:rsidRDefault="00D53E21" w:rsidP="00D53E21">
      <w:pPr>
        <w:ind w:firstLine="480"/>
      </w:pPr>
    </w:p>
    <w:p w14:paraId="000F1DD9" w14:textId="77777777" w:rsidR="0023776C" w:rsidRDefault="0023776C" w:rsidP="0023776C">
      <w:pPr>
        <w:pStyle w:val="a1"/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_会话回放用例描述表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23776C" w14:paraId="218CD772" w14:textId="77777777" w:rsidTr="0099054E">
        <w:tc>
          <w:tcPr>
            <w:tcW w:w="1587" w:type="dxa"/>
          </w:tcPr>
          <w:p w14:paraId="5EF8C20E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8398415" w14:textId="77777777" w:rsidR="0023776C" w:rsidRDefault="0023776C" w:rsidP="0023776C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会话回放</w:t>
            </w:r>
          </w:p>
        </w:tc>
      </w:tr>
      <w:tr w:rsidR="0023776C" w14:paraId="168E911D" w14:textId="77777777" w:rsidTr="0099054E">
        <w:tc>
          <w:tcPr>
            <w:tcW w:w="1587" w:type="dxa"/>
          </w:tcPr>
          <w:p w14:paraId="333204A2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0E89AFD" w14:textId="77777777" w:rsidR="0023776C" w:rsidRDefault="0023776C" w:rsidP="0023776C">
            <w:pPr>
              <w:pStyle w:val="aa"/>
            </w:pPr>
            <w:proofErr w:type="spellStart"/>
            <w:r>
              <w:t>replaySession</w:t>
            </w:r>
            <w:proofErr w:type="spellEnd"/>
          </w:p>
        </w:tc>
      </w:tr>
      <w:tr w:rsidR="0023776C" w14:paraId="456F9533" w14:textId="77777777" w:rsidTr="0099054E">
        <w:tc>
          <w:tcPr>
            <w:tcW w:w="1587" w:type="dxa"/>
          </w:tcPr>
          <w:p w14:paraId="7661B7A9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DCFBC18" w14:textId="77777777" w:rsidR="0023776C" w:rsidRDefault="0023776C" w:rsidP="0023776C">
            <w:pPr>
              <w:pStyle w:val="aa"/>
            </w:pPr>
            <w:r>
              <w:t>项目成员通过此用例回放历史模拟会话，定位与复现问题。</w:t>
            </w:r>
          </w:p>
        </w:tc>
      </w:tr>
      <w:tr w:rsidR="0023776C" w14:paraId="258BBC78" w14:textId="77777777" w:rsidTr="0099054E">
        <w:tc>
          <w:tcPr>
            <w:tcW w:w="1587" w:type="dxa"/>
          </w:tcPr>
          <w:p w14:paraId="64BB8D02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0A1D6A82" w14:textId="77777777" w:rsidR="0023776C" w:rsidRDefault="0023776C" w:rsidP="0023776C">
            <w:pPr>
              <w:pStyle w:val="aa"/>
            </w:pPr>
            <w:r>
              <w:t>项目创建者、剧情协作者、剧情测试者</w:t>
            </w:r>
          </w:p>
        </w:tc>
      </w:tr>
      <w:tr w:rsidR="0023776C" w14:paraId="4E1D7F19" w14:textId="77777777" w:rsidTr="0099054E">
        <w:tc>
          <w:tcPr>
            <w:tcW w:w="1587" w:type="dxa"/>
          </w:tcPr>
          <w:p w14:paraId="7CCA06C1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D721F09" w14:textId="77777777" w:rsidR="0023776C" w:rsidRDefault="0023776C" w:rsidP="0023776C">
            <w:pPr>
              <w:pStyle w:val="aa"/>
            </w:pPr>
            <w:r>
              <w:t>项目内存在历史模拟会话。</w:t>
            </w:r>
          </w:p>
        </w:tc>
      </w:tr>
      <w:tr w:rsidR="0023776C" w14:paraId="04266C60" w14:textId="77777777" w:rsidTr="0099054E">
        <w:tc>
          <w:tcPr>
            <w:tcW w:w="1587" w:type="dxa"/>
          </w:tcPr>
          <w:p w14:paraId="5CA1D266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711779C" w14:textId="77777777" w:rsidR="0023776C" w:rsidRDefault="0023776C" w:rsidP="0023776C">
            <w:pPr>
              <w:pStyle w:val="aa"/>
            </w:pPr>
            <w:r>
              <w:t>只读展示会话回放，不改变会话记录。</w:t>
            </w:r>
          </w:p>
        </w:tc>
      </w:tr>
      <w:tr w:rsidR="0023776C" w14:paraId="149110B3" w14:textId="77777777" w:rsidTr="0099054E">
        <w:tc>
          <w:tcPr>
            <w:tcW w:w="1587" w:type="dxa"/>
          </w:tcPr>
          <w:p w14:paraId="5118440A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2AF71112" w14:textId="77777777" w:rsidR="0023776C" w:rsidRDefault="0023776C" w:rsidP="0023776C">
            <w:pPr>
              <w:pStyle w:val="aa"/>
            </w:pPr>
            <w:r>
              <w:t>项目成员在会话记录中查看历史模拟会话及其完整路径</w:t>
            </w:r>
          </w:p>
          <w:p w14:paraId="6356A66B" w14:textId="77777777" w:rsidR="0023776C" w:rsidRDefault="0023776C" w:rsidP="0023776C">
            <w:pPr>
              <w:pStyle w:val="aa"/>
            </w:pPr>
            <w:r>
              <w:t>成员按步骤逐条回放每一步所在节点、玩家选择与前后状态快照</w:t>
            </w:r>
          </w:p>
          <w:p w14:paraId="0E3B50A2" w14:textId="77777777" w:rsidR="0023776C" w:rsidRDefault="0023776C" w:rsidP="0023776C">
            <w:pPr>
              <w:pStyle w:val="aa"/>
            </w:pPr>
            <w:r>
              <w:t>成员观察状态变量的变化过程，用于问题定位与复现</w:t>
            </w:r>
          </w:p>
        </w:tc>
      </w:tr>
      <w:tr w:rsidR="0023776C" w14:paraId="18A6B07B" w14:textId="77777777" w:rsidTr="0099054E">
        <w:tc>
          <w:tcPr>
            <w:tcW w:w="1587" w:type="dxa"/>
          </w:tcPr>
          <w:p w14:paraId="1C3A5F33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0662D58A" w14:textId="77777777" w:rsidR="0023776C" w:rsidRDefault="0023776C" w:rsidP="0023776C">
            <w:pPr>
              <w:pStyle w:val="aa"/>
            </w:pPr>
            <w:r>
              <w:t>无</w:t>
            </w:r>
          </w:p>
        </w:tc>
      </w:tr>
      <w:tr w:rsidR="0023776C" w14:paraId="31E91794" w14:textId="77777777" w:rsidTr="0099054E">
        <w:tc>
          <w:tcPr>
            <w:tcW w:w="1587" w:type="dxa"/>
          </w:tcPr>
          <w:p w14:paraId="4DCD0BA4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E446BD1" w14:textId="77777777" w:rsidR="0023776C" w:rsidRDefault="0023776C" w:rsidP="0023776C">
            <w:pPr>
              <w:pStyle w:val="aa"/>
            </w:pPr>
            <w:r>
              <w:t>回放为只读操作，不改变会话记录本身。</w:t>
            </w:r>
          </w:p>
        </w:tc>
      </w:tr>
      <w:tr w:rsidR="0023776C" w14:paraId="23A9241A" w14:textId="77777777" w:rsidTr="0099054E">
        <w:tc>
          <w:tcPr>
            <w:tcW w:w="1587" w:type="dxa"/>
          </w:tcPr>
          <w:p w14:paraId="563A5CC2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18057012" w14:textId="77777777" w:rsidR="0023776C" w:rsidRDefault="0023776C" w:rsidP="0023776C">
            <w:pPr>
              <w:pStyle w:val="aa"/>
            </w:pPr>
            <w:r>
              <w:t>Be_</w:t>
            </w:r>
            <w:r>
              <w:t>测试会话、</w:t>
            </w:r>
            <w:r>
              <w:t>Be_</w:t>
            </w:r>
            <w:r>
              <w:t>测试步骤</w:t>
            </w:r>
          </w:p>
        </w:tc>
      </w:tr>
      <w:tr w:rsidR="0023776C" w14:paraId="6304AFCC" w14:textId="77777777" w:rsidTr="0099054E">
        <w:tc>
          <w:tcPr>
            <w:tcW w:w="1587" w:type="dxa"/>
          </w:tcPr>
          <w:p w14:paraId="2ADAD0D0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7898D76" w14:textId="77777777" w:rsidR="0023776C" w:rsidRDefault="0023776C" w:rsidP="0023776C">
            <w:pPr>
              <w:pStyle w:val="aa"/>
            </w:pPr>
            <w:r>
              <w:t>—</w:t>
            </w:r>
          </w:p>
        </w:tc>
      </w:tr>
    </w:tbl>
    <w:p w14:paraId="45D90D56" w14:textId="77777777" w:rsidR="00264D9C" w:rsidRDefault="00D53E21" w:rsidP="00D53E21">
      <w:pPr>
        <w:pStyle w:val="aff2"/>
      </w:pPr>
      <w:r w:rsidRPr="00D53E21">
        <w:rPr>
          <w:noProof/>
        </w:rPr>
        <w:drawing>
          <wp:inline distT="0" distB="0" distL="0" distR="0" wp14:anchorId="723182F1" wp14:editId="1D5F1546">
            <wp:extent cx="5759450" cy="3441065"/>
            <wp:effectExtent l="0" t="0" r="0" b="6985"/>
            <wp:docPr id="1449142460" name="图片 22" descr="会话回放用例流程图" title="会话回放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2460" name="图片 14491424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691F" w14:textId="77777777" w:rsidR="00D53E21" w:rsidRPr="00D53E21" w:rsidRDefault="00D53E21" w:rsidP="00D53E21">
      <w:pPr>
        <w:pStyle w:val="a2"/>
      </w:pPr>
      <w:r>
        <w:rPr>
          <w:rFonts w:ascii="宋体" w:hAnsi="宋体"/>
        </w:rPr>
        <w:t>会话回放用例</w:t>
      </w:r>
      <w:r>
        <w:rPr>
          <w:rFonts w:ascii="宋体" w:hAnsi="宋体" w:hint="eastAsia"/>
        </w:rPr>
        <w:t>流程图</w:t>
      </w:r>
    </w:p>
    <w:p w14:paraId="0C8A8BAD" w14:textId="77777777" w:rsidR="00B95708" w:rsidRDefault="00000000">
      <w:pPr>
        <w:pStyle w:val="51"/>
      </w:pPr>
      <w:r>
        <w:t xml:space="preserve">1.1.2.7 </w:t>
      </w:r>
      <w:r>
        <w:t>功能点</w:t>
      </w:r>
      <w:r>
        <w:t>7</w:t>
      </w:r>
      <w:r>
        <w:t>：剧情结构检测</w:t>
      </w:r>
    </w:p>
    <w:p w14:paraId="3A1D3547" w14:textId="77777777" w:rsidR="00074D16" w:rsidRDefault="00074D16" w:rsidP="00074D16">
      <w:pPr>
        <w:ind w:firstLine="480"/>
        <w:rPr>
          <w:rFonts w:ascii="宋体" w:hAnsi="宋体" w:hint="eastAsia"/>
        </w:rPr>
      </w:pPr>
      <w:r>
        <w:rPr>
          <w:rFonts w:ascii="宋体" w:hAnsi="宋体"/>
        </w:rPr>
        <w:t>项目创建者与剧情协作者需要系统提供剧情结构检测功能，主要包括结构检测、问题处理等功能，详细的用例</w:t>
      </w:r>
      <w:r>
        <w:rPr>
          <w:rFonts w:ascii="宋体" w:hAnsi="宋体" w:hint="eastAsia"/>
        </w:rPr>
        <w:t>描述表</w:t>
      </w:r>
      <w:r>
        <w:rPr>
          <w:rFonts w:ascii="宋体" w:hAnsi="宋体"/>
        </w:rP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22</w:t>
      </w:r>
      <w:r w:rsidR="00D920E0">
        <w:rPr>
          <w:rFonts w:hint="eastAsia"/>
          <w:color w:val="EE0000"/>
        </w:rPr>
        <w:t>，</w:t>
      </w:r>
      <w:r>
        <w:rPr>
          <w:rFonts w:hint="eastAsia"/>
          <w:color w:val="EE0000"/>
        </w:rPr>
        <w:t>表</w:t>
      </w:r>
      <w:r>
        <w:rPr>
          <w:rFonts w:hint="eastAsia"/>
          <w:color w:val="EE0000"/>
        </w:rPr>
        <w:t>23</w:t>
      </w:r>
      <w:r>
        <w:rPr>
          <w:rFonts w:ascii="宋体" w:hAnsi="宋体"/>
        </w:rPr>
        <w:t>所示。</w:t>
      </w:r>
      <w:r w:rsidR="00D53E21">
        <w:rPr>
          <w:rFonts w:hint="eastAsia"/>
        </w:rPr>
        <w:t>详细的用例流程图如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24</w:t>
      </w:r>
      <w:r w:rsidR="00D53E21" w:rsidRPr="003726AE">
        <w:rPr>
          <w:rFonts w:hint="eastAsia"/>
          <w:b/>
          <w:bCs/>
          <w:color w:val="5B9BD5" w:themeColor="accent1"/>
        </w:rPr>
        <w:t>~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25</w:t>
      </w:r>
      <w:r w:rsidR="00D53E21">
        <w:rPr>
          <w:rFonts w:hint="eastAsia"/>
        </w:rPr>
        <w:t>所示。</w:t>
      </w:r>
    </w:p>
    <w:p w14:paraId="0D91BEEF" w14:textId="77777777" w:rsidR="00074D16" w:rsidRDefault="00074D16" w:rsidP="00074D16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_结构检测用例描述表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14:paraId="3BABC593" w14:textId="77777777" w:rsidTr="0099054E">
        <w:tc>
          <w:tcPr>
            <w:tcW w:w="1587" w:type="dxa"/>
          </w:tcPr>
          <w:p w14:paraId="2B569E02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34F87BA2" w14:textId="77777777" w:rsidR="00074D16" w:rsidRDefault="00074D16" w:rsidP="00074D1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结构检测</w:t>
            </w:r>
          </w:p>
        </w:tc>
      </w:tr>
      <w:tr w:rsidR="00074D16" w14:paraId="786F46AE" w14:textId="77777777" w:rsidTr="0099054E">
        <w:tc>
          <w:tcPr>
            <w:tcW w:w="1587" w:type="dxa"/>
          </w:tcPr>
          <w:p w14:paraId="47C77C6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lastRenderedPageBreak/>
              <w:t>实现名称</w:t>
            </w:r>
          </w:p>
        </w:tc>
        <w:tc>
          <w:tcPr>
            <w:tcW w:w="7257" w:type="dxa"/>
          </w:tcPr>
          <w:p w14:paraId="4AFD749B" w14:textId="77777777" w:rsidR="00074D16" w:rsidRDefault="00074D16" w:rsidP="00074D16">
            <w:pPr>
              <w:pStyle w:val="aa"/>
            </w:pPr>
            <w:proofErr w:type="spellStart"/>
            <w:r>
              <w:t>runStructureDetection</w:t>
            </w:r>
            <w:proofErr w:type="spellEnd"/>
          </w:p>
        </w:tc>
      </w:tr>
      <w:tr w:rsidR="00074D16" w14:paraId="235DCBAE" w14:textId="77777777" w:rsidTr="0099054E">
        <w:tc>
          <w:tcPr>
            <w:tcW w:w="1587" w:type="dxa"/>
          </w:tcPr>
          <w:p w14:paraId="5FF78263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3551EF80" w14:textId="77777777" w:rsidR="00074D16" w:rsidRDefault="00074D16" w:rsidP="00074D16">
            <w:pPr>
              <w:pStyle w:val="aa"/>
            </w:pPr>
            <w:r>
              <w:t>项目成员通过此用例对剧情结构进行静态检测。</w:t>
            </w:r>
          </w:p>
        </w:tc>
      </w:tr>
      <w:tr w:rsidR="00074D16" w14:paraId="05C601ED" w14:textId="77777777" w:rsidTr="0099054E">
        <w:tc>
          <w:tcPr>
            <w:tcW w:w="1587" w:type="dxa"/>
          </w:tcPr>
          <w:p w14:paraId="605BA54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6E18C09" w14:textId="77777777" w:rsidR="00074D16" w:rsidRDefault="00074D16" w:rsidP="00074D16">
            <w:pPr>
              <w:pStyle w:val="aa"/>
            </w:pPr>
            <w:r>
              <w:t>项目创建者、剧情协作者</w:t>
            </w:r>
          </w:p>
        </w:tc>
      </w:tr>
      <w:tr w:rsidR="00074D16" w14:paraId="2E764376" w14:textId="77777777" w:rsidTr="0099054E">
        <w:tc>
          <w:tcPr>
            <w:tcW w:w="1587" w:type="dxa"/>
          </w:tcPr>
          <w:p w14:paraId="18448D9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18F9491B" w14:textId="77777777" w:rsidR="00074D16" w:rsidRDefault="00074D16" w:rsidP="00074D16">
            <w:pPr>
              <w:pStyle w:val="aa"/>
            </w:pPr>
            <w:r>
              <w:t>用户已登录且为项目成员，项目已设置起点节点。</w:t>
            </w:r>
          </w:p>
        </w:tc>
      </w:tr>
      <w:tr w:rsidR="00074D16" w14:paraId="33B926CC" w14:textId="77777777" w:rsidTr="0099054E">
        <w:tc>
          <w:tcPr>
            <w:tcW w:w="1587" w:type="dxa"/>
          </w:tcPr>
          <w:p w14:paraId="0A06D79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38A8265" w14:textId="77777777" w:rsidR="00074D16" w:rsidRDefault="00074D16" w:rsidP="00074D16">
            <w:pPr>
              <w:pStyle w:val="aa"/>
            </w:pPr>
            <w:r>
              <w:t>系统以列表形式输出检测结果，不修改剧情数据本身。</w:t>
            </w:r>
          </w:p>
        </w:tc>
      </w:tr>
      <w:tr w:rsidR="00074D16" w14:paraId="3919C4C9" w14:textId="77777777" w:rsidTr="0099054E">
        <w:tc>
          <w:tcPr>
            <w:tcW w:w="1587" w:type="dxa"/>
          </w:tcPr>
          <w:p w14:paraId="61122C3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1137E89E" w14:textId="77777777" w:rsidR="00074D16" w:rsidRDefault="00074D16" w:rsidP="00074D16">
            <w:pPr>
              <w:pStyle w:val="aa"/>
            </w:pPr>
            <w:r>
              <w:t>成员在项目页选择运行检测</w:t>
            </w:r>
          </w:p>
          <w:p w14:paraId="28E3C1AD" w14:textId="77777777" w:rsidR="00074D16" w:rsidRDefault="00074D16" w:rsidP="00074D16">
            <w:pPr>
              <w:pStyle w:val="aa"/>
            </w:pPr>
            <w:r>
              <w:t>系统将剧情节点视为顶点、选项视为有向边构建有向图</w:t>
            </w:r>
          </w:p>
          <w:p w14:paraId="4489E03D" w14:textId="77777777" w:rsidR="00074D16" w:rsidRDefault="00074D16" w:rsidP="00074D16">
            <w:pPr>
              <w:pStyle w:val="aa"/>
            </w:pPr>
            <w:r>
              <w:t>系统自起点遍历，识别孤立节点（入度为</w:t>
            </w:r>
            <w:r>
              <w:t>0</w:t>
            </w:r>
            <w:r>
              <w:t>且不是起点）、不可达节点（从起点无法到达）、意外死路（非结局却无出边）与循环</w:t>
            </w:r>
          </w:p>
          <w:p w14:paraId="786C6E8E" w14:textId="77777777" w:rsidR="00074D16" w:rsidRDefault="00074D16" w:rsidP="00074D16">
            <w:pPr>
              <w:pStyle w:val="aa"/>
            </w:pPr>
            <w:r>
              <w:t>系统检查选项目标缺失以及条件或效果中引用的未定义变量</w:t>
            </w:r>
          </w:p>
          <w:p w14:paraId="72DA3B17" w14:textId="77777777" w:rsidR="00074D16" w:rsidRDefault="00074D16" w:rsidP="00074D16">
            <w:pPr>
              <w:pStyle w:val="aa"/>
            </w:pPr>
            <w:r>
              <w:t>系统以列表形式输出问题，标注类型、所在节点与说明</w:t>
            </w:r>
          </w:p>
        </w:tc>
      </w:tr>
      <w:tr w:rsidR="00074D16" w14:paraId="1B9F4008" w14:textId="77777777" w:rsidTr="0099054E">
        <w:tc>
          <w:tcPr>
            <w:tcW w:w="1587" w:type="dxa"/>
          </w:tcPr>
          <w:p w14:paraId="2C9F2E5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71C24301" w14:textId="77777777" w:rsidR="00074D16" w:rsidRDefault="00074D16" w:rsidP="00074D16">
            <w:pPr>
              <w:pStyle w:val="aa"/>
            </w:pPr>
            <w:r>
              <w:t xml:space="preserve">1.a </w:t>
            </w:r>
            <w:r>
              <w:t>项目尚未设置起点：系统提示先设置起点节点，用例结束</w:t>
            </w:r>
          </w:p>
          <w:p w14:paraId="4491776C" w14:textId="77777777" w:rsidR="00074D16" w:rsidRDefault="00074D16" w:rsidP="00074D16">
            <w:pPr>
              <w:pStyle w:val="aa"/>
            </w:pPr>
            <w:r>
              <w:t xml:space="preserve">3.b </w:t>
            </w:r>
            <w:r>
              <w:t>未发现任何问题：系统显示结构检测通过，用例结束</w:t>
            </w:r>
          </w:p>
        </w:tc>
      </w:tr>
      <w:tr w:rsidR="00074D16" w14:paraId="1B087D06" w14:textId="77777777" w:rsidTr="0099054E">
        <w:tc>
          <w:tcPr>
            <w:tcW w:w="1587" w:type="dxa"/>
          </w:tcPr>
          <w:p w14:paraId="4768258F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0175B0B3" w14:textId="77777777" w:rsidR="00074D16" w:rsidRDefault="00074D16" w:rsidP="00074D16">
            <w:pPr>
              <w:pStyle w:val="aa"/>
            </w:pPr>
            <w:r>
              <w:t>每次运行检测先清理上次未处理问题，再写入本次结果；检测结果不修改剧情数据本身。</w:t>
            </w:r>
          </w:p>
        </w:tc>
      </w:tr>
      <w:tr w:rsidR="00074D16" w14:paraId="52E7D1E8" w14:textId="77777777" w:rsidTr="0099054E">
        <w:tc>
          <w:tcPr>
            <w:tcW w:w="1587" w:type="dxa"/>
          </w:tcPr>
          <w:p w14:paraId="2FB1194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823DD26" w14:textId="77777777" w:rsidR="00074D16" w:rsidRDefault="00074D16" w:rsidP="00074D16">
            <w:pPr>
              <w:pStyle w:val="aa"/>
            </w:pPr>
            <w:r>
              <w:t>Be_</w:t>
            </w:r>
            <w:r>
              <w:t>检测问题、</w:t>
            </w:r>
            <w:r>
              <w:t>Be_</w:t>
            </w:r>
            <w:r>
              <w:t>剧情节点、</w:t>
            </w:r>
            <w:r>
              <w:t>Be_</w:t>
            </w:r>
            <w:r>
              <w:t>选项</w:t>
            </w:r>
          </w:p>
        </w:tc>
      </w:tr>
      <w:tr w:rsidR="00074D16" w14:paraId="1196105F" w14:textId="77777777" w:rsidTr="0099054E">
        <w:tc>
          <w:tcPr>
            <w:tcW w:w="1587" w:type="dxa"/>
          </w:tcPr>
          <w:p w14:paraId="226CA46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CEAAA5A" w14:textId="77777777" w:rsidR="00074D16" w:rsidRDefault="00074D16" w:rsidP="00074D16">
            <w:pPr>
              <w:pStyle w:val="aa"/>
            </w:pPr>
            <w:r>
              <w:t>50</w:t>
            </w:r>
            <w:r>
              <w:t>节点规模的剧情结构检测在</w:t>
            </w:r>
            <w:r>
              <w:t>3</w:t>
            </w:r>
            <w:r>
              <w:t>秒内完成（性能需求）</w:t>
            </w:r>
          </w:p>
        </w:tc>
      </w:tr>
    </w:tbl>
    <w:p w14:paraId="44FEBF8A" w14:textId="77777777" w:rsidR="00D53E21" w:rsidRDefault="00D53E21" w:rsidP="00D53E21">
      <w:pPr>
        <w:pStyle w:val="aff2"/>
      </w:pPr>
      <w:r>
        <w:rPr>
          <w:noProof/>
        </w:rPr>
        <w:lastRenderedPageBreak/>
        <w:drawing>
          <wp:inline distT="0" distB="0" distL="0" distR="0" wp14:anchorId="30561864" wp14:editId="1992ACE8">
            <wp:extent cx="5759450" cy="6629400"/>
            <wp:effectExtent l="0" t="0" r="0" b="0"/>
            <wp:docPr id="1436441128" name="图片 25" descr="结构检测用例流程图" title="结构检测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1128" name="图片 14364411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DF5B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结构检测用例</w:t>
      </w:r>
      <w:r>
        <w:rPr>
          <w:rFonts w:ascii="宋体" w:hAnsi="宋体" w:hint="eastAsia"/>
        </w:rPr>
        <w:t>流程图</w:t>
      </w:r>
    </w:p>
    <w:p w14:paraId="2EB3982D" w14:textId="77777777" w:rsidR="00D53E21" w:rsidRPr="00D53E21" w:rsidRDefault="00D53E21" w:rsidP="00D53E21">
      <w:pPr>
        <w:ind w:firstLine="480"/>
      </w:pPr>
    </w:p>
    <w:p w14:paraId="3AE1C267" w14:textId="77777777" w:rsidR="00074D16" w:rsidRDefault="00074D16" w:rsidP="00D53E21">
      <w:pPr>
        <w:pStyle w:val="a1"/>
      </w:pPr>
      <w:proofErr w:type="spellStart"/>
      <w:r>
        <w:t>bu</w:t>
      </w:r>
      <w:proofErr w:type="spellEnd"/>
      <w:r>
        <w:t>_</w:t>
      </w:r>
      <w:r>
        <w:t>问题处理用例描述表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:rsidRPr="00074D16" w14:paraId="5FF2273B" w14:textId="77777777" w:rsidTr="0099054E">
        <w:tc>
          <w:tcPr>
            <w:tcW w:w="1587" w:type="dxa"/>
          </w:tcPr>
          <w:p w14:paraId="01EBAAE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90856AE" w14:textId="77777777" w:rsidR="00074D16" w:rsidRPr="00074D16" w:rsidRDefault="00074D16" w:rsidP="00074D16">
            <w:pPr>
              <w:pStyle w:val="aa"/>
            </w:pPr>
            <w:proofErr w:type="spellStart"/>
            <w:r w:rsidRPr="00074D16">
              <w:t>bu</w:t>
            </w:r>
            <w:proofErr w:type="spellEnd"/>
            <w:r w:rsidRPr="00074D16">
              <w:t>_</w:t>
            </w:r>
            <w:r w:rsidRPr="00074D16">
              <w:t>问题处理</w:t>
            </w:r>
          </w:p>
        </w:tc>
      </w:tr>
      <w:tr w:rsidR="00074D16" w:rsidRPr="00074D16" w14:paraId="157E3CF3" w14:textId="77777777" w:rsidTr="0099054E">
        <w:tc>
          <w:tcPr>
            <w:tcW w:w="1587" w:type="dxa"/>
          </w:tcPr>
          <w:p w14:paraId="67D7E0F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5FDF52F4" w14:textId="77777777" w:rsidR="00074D16" w:rsidRPr="00074D16" w:rsidRDefault="00074D16" w:rsidP="00074D16">
            <w:pPr>
              <w:pStyle w:val="aa"/>
            </w:pPr>
            <w:proofErr w:type="spellStart"/>
            <w:r w:rsidRPr="00074D16">
              <w:t>handleDetectedIssue</w:t>
            </w:r>
            <w:proofErr w:type="spellEnd"/>
          </w:p>
        </w:tc>
      </w:tr>
      <w:tr w:rsidR="00074D16" w:rsidRPr="00074D16" w14:paraId="54B4C0EA" w14:textId="77777777" w:rsidTr="0099054E">
        <w:tc>
          <w:tcPr>
            <w:tcW w:w="1587" w:type="dxa"/>
          </w:tcPr>
          <w:p w14:paraId="26F4F5B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E844E18" w14:textId="77777777" w:rsidR="00074D16" w:rsidRPr="00074D16" w:rsidRDefault="00074D16" w:rsidP="00074D16">
            <w:pPr>
              <w:pStyle w:val="aa"/>
            </w:pPr>
            <w:r w:rsidRPr="00074D16">
              <w:t>项目成员通过此用例处理结构检测发现的问题。</w:t>
            </w:r>
          </w:p>
        </w:tc>
      </w:tr>
      <w:tr w:rsidR="00074D16" w:rsidRPr="00074D16" w14:paraId="6BD9E9B5" w14:textId="77777777" w:rsidTr="0099054E">
        <w:tc>
          <w:tcPr>
            <w:tcW w:w="1587" w:type="dxa"/>
          </w:tcPr>
          <w:p w14:paraId="3559B4D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D7A674E" w14:textId="77777777" w:rsidR="00074D16" w:rsidRPr="00074D16" w:rsidRDefault="00074D16" w:rsidP="00074D16">
            <w:pPr>
              <w:pStyle w:val="aa"/>
            </w:pPr>
            <w:r w:rsidRPr="00074D16">
              <w:t>项目创建者、剧情协作者</w:t>
            </w:r>
          </w:p>
        </w:tc>
      </w:tr>
      <w:tr w:rsidR="00074D16" w:rsidRPr="00074D16" w14:paraId="70781E53" w14:textId="77777777" w:rsidTr="0099054E">
        <w:tc>
          <w:tcPr>
            <w:tcW w:w="1587" w:type="dxa"/>
          </w:tcPr>
          <w:p w14:paraId="21E7C4CF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5375FD02" w14:textId="77777777" w:rsidR="00074D16" w:rsidRPr="00074D16" w:rsidRDefault="00074D16" w:rsidP="00074D16">
            <w:pPr>
              <w:pStyle w:val="aa"/>
            </w:pPr>
            <w:r w:rsidRPr="00074D16">
              <w:t>存在结构检测生成的检测结果。</w:t>
            </w:r>
          </w:p>
        </w:tc>
      </w:tr>
      <w:tr w:rsidR="00074D16" w:rsidRPr="00074D16" w14:paraId="7EEE693F" w14:textId="77777777" w:rsidTr="0099054E">
        <w:tc>
          <w:tcPr>
            <w:tcW w:w="1587" w:type="dxa"/>
          </w:tcPr>
          <w:p w14:paraId="4B3045DF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15F54F43" w14:textId="77777777" w:rsidR="00074D16" w:rsidRPr="00074D16" w:rsidRDefault="00074D16" w:rsidP="00074D16">
            <w:pPr>
              <w:pStyle w:val="aa"/>
            </w:pPr>
            <w:r w:rsidRPr="00074D16">
              <w:t>问题处理状态更新。</w:t>
            </w:r>
          </w:p>
        </w:tc>
      </w:tr>
      <w:tr w:rsidR="00074D16" w:rsidRPr="00074D16" w14:paraId="2CF5CD26" w14:textId="77777777" w:rsidTr="0099054E">
        <w:tc>
          <w:tcPr>
            <w:tcW w:w="1587" w:type="dxa"/>
          </w:tcPr>
          <w:p w14:paraId="1B4880A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lastRenderedPageBreak/>
              <w:t>主事件流</w:t>
            </w:r>
          </w:p>
        </w:tc>
        <w:tc>
          <w:tcPr>
            <w:tcW w:w="7257" w:type="dxa"/>
          </w:tcPr>
          <w:p w14:paraId="477CA717" w14:textId="77777777" w:rsidR="00074D16" w:rsidRPr="00074D16" w:rsidRDefault="00074D16" w:rsidP="00074D16">
            <w:pPr>
              <w:pStyle w:val="aa"/>
            </w:pPr>
            <w:r w:rsidRPr="00074D16">
              <w:t>成员查看检测结果中的问题列表</w:t>
            </w:r>
          </w:p>
          <w:p w14:paraId="1422F314" w14:textId="77777777" w:rsidR="00074D16" w:rsidRPr="00074D16" w:rsidRDefault="00074D16" w:rsidP="00074D16">
            <w:pPr>
              <w:pStyle w:val="aa"/>
            </w:pPr>
            <w:r w:rsidRPr="00074D16">
              <w:t>成员对问题标记处理状态（待处理、已修复、忽略）</w:t>
            </w:r>
          </w:p>
          <w:p w14:paraId="1BD3F1F4" w14:textId="77777777" w:rsidR="00074D16" w:rsidRPr="00074D16" w:rsidRDefault="00074D16" w:rsidP="00074D16">
            <w:pPr>
              <w:pStyle w:val="aa"/>
            </w:pPr>
            <w:r w:rsidRPr="00074D16">
              <w:t>问题可定位到具体节点</w:t>
            </w:r>
          </w:p>
        </w:tc>
      </w:tr>
      <w:tr w:rsidR="00074D16" w:rsidRPr="00074D16" w14:paraId="57472670" w14:textId="77777777" w:rsidTr="0099054E">
        <w:tc>
          <w:tcPr>
            <w:tcW w:w="1587" w:type="dxa"/>
          </w:tcPr>
          <w:p w14:paraId="6CCBE46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506F739" w14:textId="77777777" w:rsidR="00074D16" w:rsidRPr="00074D16" w:rsidRDefault="00074D16" w:rsidP="00074D16">
            <w:pPr>
              <w:pStyle w:val="aa"/>
            </w:pPr>
            <w:r w:rsidRPr="00074D16">
              <w:t>无</w:t>
            </w:r>
          </w:p>
        </w:tc>
      </w:tr>
      <w:tr w:rsidR="00074D16" w:rsidRPr="00074D16" w14:paraId="5B070BFD" w14:textId="77777777" w:rsidTr="0099054E">
        <w:tc>
          <w:tcPr>
            <w:tcW w:w="1587" w:type="dxa"/>
          </w:tcPr>
          <w:p w14:paraId="5F9A83A2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5B8BBBD" w14:textId="77777777" w:rsidR="00074D16" w:rsidRPr="00074D16" w:rsidRDefault="00074D16" w:rsidP="00074D16">
            <w:pPr>
              <w:pStyle w:val="aa"/>
            </w:pPr>
            <w:r w:rsidRPr="00074D16">
              <w:t>检测问题与测试反馈分开记录。</w:t>
            </w:r>
          </w:p>
        </w:tc>
      </w:tr>
      <w:tr w:rsidR="00074D16" w:rsidRPr="00074D16" w14:paraId="2A97EB21" w14:textId="77777777" w:rsidTr="0099054E">
        <w:tc>
          <w:tcPr>
            <w:tcW w:w="1587" w:type="dxa"/>
          </w:tcPr>
          <w:p w14:paraId="3863C9F1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67470501" w14:textId="77777777" w:rsidR="00074D16" w:rsidRPr="00074D16" w:rsidRDefault="00074D16" w:rsidP="00074D16">
            <w:pPr>
              <w:pStyle w:val="aa"/>
            </w:pPr>
            <w:r w:rsidRPr="00074D16">
              <w:t>Be_</w:t>
            </w:r>
            <w:r w:rsidRPr="00074D16">
              <w:t>检测问题、</w:t>
            </w:r>
            <w:r w:rsidRPr="00074D16">
              <w:t>Be_</w:t>
            </w:r>
            <w:r w:rsidRPr="00074D16">
              <w:t>剧情节点</w:t>
            </w:r>
          </w:p>
        </w:tc>
      </w:tr>
      <w:tr w:rsidR="00074D16" w:rsidRPr="00074D16" w14:paraId="199557C7" w14:textId="77777777" w:rsidTr="0099054E">
        <w:tc>
          <w:tcPr>
            <w:tcW w:w="1587" w:type="dxa"/>
          </w:tcPr>
          <w:p w14:paraId="21241CD1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017250E0" w14:textId="77777777" w:rsidR="00074D16" w:rsidRPr="00074D16" w:rsidRDefault="00074D16" w:rsidP="00074D16">
            <w:pPr>
              <w:pStyle w:val="aa"/>
            </w:pPr>
            <w:r w:rsidRPr="00074D16">
              <w:t>—</w:t>
            </w:r>
          </w:p>
        </w:tc>
      </w:tr>
    </w:tbl>
    <w:p w14:paraId="11551BD4" w14:textId="77777777" w:rsidR="00D53E21" w:rsidRDefault="00D53E21" w:rsidP="00D53E21">
      <w:pPr>
        <w:pStyle w:val="aff2"/>
      </w:pPr>
      <w:r>
        <w:rPr>
          <w:noProof/>
        </w:rPr>
        <w:drawing>
          <wp:inline distT="0" distB="0" distL="0" distR="0" wp14:anchorId="387B82EF" wp14:editId="78FF1772">
            <wp:extent cx="5759450" cy="3445510"/>
            <wp:effectExtent l="0" t="0" r="0" b="2540"/>
            <wp:docPr id="988424743" name="图片 26" descr="问题处理用例流程图" title="问题处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24743" name="图片 9884247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B47" w14:textId="77777777" w:rsidR="00D53E21" w:rsidRPr="00D53E21" w:rsidRDefault="00D53E21" w:rsidP="00D53E21">
      <w:pPr>
        <w:pStyle w:val="a2"/>
      </w:pPr>
      <w:r>
        <w:t>问题处理用例</w:t>
      </w:r>
      <w:r>
        <w:rPr>
          <w:rFonts w:hint="eastAsia"/>
        </w:rPr>
        <w:t>流程图</w:t>
      </w:r>
    </w:p>
    <w:p w14:paraId="2A69A7EA" w14:textId="77777777" w:rsidR="00B95708" w:rsidRDefault="00000000">
      <w:pPr>
        <w:pStyle w:val="51"/>
      </w:pPr>
      <w:r>
        <w:t xml:space="preserve">1.1.2.8 </w:t>
      </w:r>
      <w:r>
        <w:t>功能点</w:t>
      </w:r>
      <w:r>
        <w:t>8</w:t>
      </w:r>
      <w:r>
        <w:t>：测试反馈提交</w:t>
      </w:r>
    </w:p>
    <w:p w14:paraId="325B9848" w14:textId="77777777" w:rsidR="00B95708" w:rsidRDefault="00000000">
      <w:pPr>
        <w:ind w:firstLine="480"/>
      </w:pPr>
      <w:r>
        <w:t>剧情测试者需要系统提供测试反馈提交功能，项目创建者与剧情协作者可对反馈进行查看与处理，主要包括反馈提交、反馈查看与处理等功能，详细的用例</w:t>
      </w:r>
      <w:r w:rsidR="00074D16">
        <w:rPr>
          <w:rFonts w:hint="eastAsia"/>
        </w:rPr>
        <w:t>描述表如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24</w:t>
      </w:r>
      <w:r w:rsidR="00074D16" w:rsidRPr="00074D16">
        <w:rPr>
          <w:rFonts w:hint="eastAsia"/>
          <w:color w:val="EE0000"/>
        </w:rPr>
        <w:t>表</w:t>
      </w:r>
      <w:r w:rsidR="00074D16" w:rsidRPr="00074D16">
        <w:rPr>
          <w:rFonts w:hint="eastAsia"/>
          <w:color w:val="EE0000"/>
        </w:rPr>
        <w:t>25</w:t>
      </w:r>
      <w:r w:rsidR="00074D16">
        <w:rPr>
          <w:rFonts w:hint="eastAsia"/>
        </w:rPr>
        <w:t>所示。</w:t>
      </w:r>
      <w:r w:rsidR="00D53E21">
        <w:rPr>
          <w:rFonts w:hint="eastAsia"/>
        </w:rPr>
        <w:t>详细的用例流程图如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26</w:t>
      </w:r>
      <w:r w:rsidR="00D53E21" w:rsidRPr="003726AE">
        <w:rPr>
          <w:rFonts w:hint="eastAsia"/>
          <w:b/>
          <w:bCs/>
          <w:color w:val="5B9BD5" w:themeColor="accent1"/>
        </w:rPr>
        <w:t>~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27</w:t>
      </w:r>
      <w:r w:rsidR="00D53E21">
        <w:rPr>
          <w:rFonts w:hint="eastAsia"/>
        </w:rPr>
        <w:t>所示。</w:t>
      </w:r>
    </w:p>
    <w:p w14:paraId="7EEDE34C" w14:textId="77777777" w:rsidR="00074D16" w:rsidRDefault="00074D16" w:rsidP="00074D1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_提交反馈用例描述表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14:paraId="6D70BB49" w14:textId="77777777" w:rsidTr="0099054E">
        <w:tc>
          <w:tcPr>
            <w:tcW w:w="1587" w:type="dxa"/>
          </w:tcPr>
          <w:p w14:paraId="0735DAB4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3813DF77" w14:textId="77777777" w:rsidR="00074D16" w:rsidRDefault="00074D16" w:rsidP="00074D1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提交反馈</w:t>
            </w:r>
          </w:p>
        </w:tc>
      </w:tr>
      <w:tr w:rsidR="00074D16" w14:paraId="37022EC3" w14:textId="77777777" w:rsidTr="0099054E">
        <w:tc>
          <w:tcPr>
            <w:tcW w:w="1587" w:type="dxa"/>
          </w:tcPr>
          <w:p w14:paraId="18CDBE4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80A87A3" w14:textId="77777777" w:rsidR="00074D16" w:rsidRDefault="00074D16" w:rsidP="00074D16">
            <w:pPr>
              <w:pStyle w:val="aa"/>
            </w:pPr>
            <w:proofErr w:type="spellStart"/>
            <w:r>
              <w:t>submitFeedback</w:t>
            </w:r>
            <w:proofErr w:type="spellEnd"/>
          </w:p>
        </w:tc>
      </w:tr>
      <w:tr w:rsidR="00074D16" w14:paraId="7176365E" w14:textId="77777777" w:rsidTr="0099054E">
        <w:tc>
          <w:tcPr>
            <w:tcW w:w="1587" w:type="dxa"/>
          </w:tcPr>
          <w:p w14:paraId="69C8D1AB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58207D5D" w14:textId="77777777" w:rsidR="00074D16" w:rsidRDefault="00074D16" w:rsidP="00074D16">
            <w:pPr>
              <w:pStyle w:val="aa"/>
            </w:pPr>
            <w:r>
              <w:t>测试者通过此用例在模拟过程中对某一步骤提交问题反馈。</w:t>
            </w:r>
          </w:p>
        </w:tc>
      </w:tr>
      <w:tr w:rsidR="00074D16" w14:paraId="43D0E2DD" w14:textId="77777777" w:rsidTr="0099054E">
        <w:tc>
          <w:tcPr>
            <w:tcW w:w="1587" w:type="dxa"/>
          </w:tcPr>
          <w:p w14:paraId="5F10AF54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1E231B09" w14:textId="77777777" w:rsidR="00074D16" w:rsidRDefault="00074D16" w:rsidP="00074D16">
            <w:pPr>
              <w:pStyle w:val="aa"/>
            </w:pPr>
            <w:r>
              <w:t>剧情测试者</w:t>
            </w:r>
          </w:p>
        </w:tc>
      </w:tr>
      <w:tr w:rsidR="00074D16" w14:paraId="20AD8198" w14:textId="77777777" w:rsidTr="0099054E">
        <w:tc>
          <w:tcPr>
            <w:tcW w:w="1587" w:type="dxa"/>
          </w:tcPr>
          <w:p w14:paraId="3F9C13C6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1AF6473" w14:textId="77777777" w:rsidR="00074D16" w:rsidRDefault="00074D16" w:rsidP="00074D16">
            <w:pPr>
              <w:pStyle w:val="aa"/>
            </w:pPr>
            <w:r>
              <w:t>测试者正在模拟会话中。</w:t>
            </w:r>
          </w:p>
        </w:tc>
      </w:tr>
      <w:tr w:rsidR="00074D16" w14:paraId="08B1FC93" w14:textId="77777777" w:rsidTr="0099054E">
        <w:tc>
          <w:tcPr>
            <w:tcW w:w="1587" w:type="dxa"/>
          </w:tcPr>
          <w:p w14:paraId="3B517AB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3FDC7CF1" w14:textId="77777777" w:rsidR="00074D16" w:rsidRDefault="00074D16" w:rsidP="00074D16">
            <w:pPr>
              <w:pStyle w:val="aa"/>
            </w:pPr>
            <w:r>
              <w:t>反馈记录保存并出现在项目问题列表中。</w:t>
            </w:r>
          </w:p>
        </w:tc>
      </w:tr>
      <w:tr w:rsidR="00074D16" w14:paraId="5A8A4F07" w14:textId="77777777" w:rsidTr="0099054E">
        <w:tc>
          <w:tcPr>
            <w:tcW w:w="1587" w:type="dxa"/>
          </w:tcPr>
          <w:p w14:paraId="2F3350C5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5EAE6656" w14:textId="77777777" w:rsidR="00074D16" w:rsidRDefault="00074D16" w:rsidP="00074D16">
            <w:pPr>
              <w:pStyle w:val="aa"/>
            </w:pPr>
            <w:r>
              <w:t>测试者在模拟界面选择某一步骤并提交问题</w:t>
            </w:r>
          </w:p>
          <w:p w14:paraId="6398EA1A" w14:textId="77777777" w:rsidR="00074D16" w:rsidRDefault="00074D16" w:rsidP="00074D16">
            <w:pPr>
              <w:pStyle w:val="aa"/>
            </w:pPr>
            <w:r>
              <w:t>系统自动关联该步骤所属会话、节点与当时的状态快照</w:t>
            </w:r>
          </w:p>
          <w:p w14:paraId="7C59C0C2" w14:textId="77777777" w:rsidR="00074D16" w:rsidRDefault="00074D16" w:rsidP="00074D16">
            <w:pPr>
              <w:pStyle w:val="aa"/>
            </w:pPr>
            <w:r>
              <w:lastRenderedPageBreak/>
              <w:t>测试者填写问题描述后提交</w:t>
            </w:r>
          </w:p>
          <w:p w14:paraId="1A44C019" w14:textId="77777777" w:rsidR="00074D16" w:rsidRDefault="00074D16" w:rsidP="00074D16">
            <w:pPr>
              <w:pStyle w:val="aa"/>
            </w:pPr>
            <w:r>
              <w:t>反馈记录保存并出现在项目问题列表中，创建者与协作者可查看并定位</w:t>
            </w:r>
          </w:p>
        </w:tc>
      </w:tr>
      <w:tr w:rsidR="00074D16" w14:paraId="5783FD71" w14:textId="77777777" w:rsidTr="0099054E">
        <w:tc>
          <w:tcPr>
            <w:tcW w:w="1587" w:type="dxa"/>
          </w:tcPr>
          <w:p w14:paraId="0706B87B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27E0009B" w14:textId="77777777" w:rsidR="00074D16" w:rsidRDefault="00074D16" w:rsidP="00074D16">
            <w:pPr>
              <w:pStyle w:val="aa"/>
            </w:pPr>
            <w:r>
              <w:t xml:space="preserve">3.a </w:t>
            </w:r>
            <w:r>
              <w:t>问题描述为空：系统提示填写后重新提交，返回步骤</w:t>
            </w:r>
            <w:r>
              <w:t>3</w:t>
            </w:r>
          </w:p>
        </w:tc>
      </w:tr>
      <w:tr w:rsidR="00074D16" w14:paraId="377E630E" w14:textId="77777777" w:rsidTr="0099054E">
        <w:tc>
          <w:tcPr>
            <w:tcW w:w="1587" w:type="dxa"/>
          </w:tcPr>
          <w:p w14:paraId="7D9ECEA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06B17D7" w14:textId="77777777" w:rsidR="00074D16" w:rsidRDefault="00074D16" w:rsidP="00074D16">
            <w:pPr>
              <w:pStyle w:val="aa"/>
            </w:pPr>
            <w:r>
              <w:t>反馈只读引用快照数据，不改变会话记录本身。</w:t>
            </w:r>
          </w:p>
        </w:tc>
      </w:tr>
      <w:tr w:rsidR="00074D16" w14:paraId="20DF1190" w14:textId="77777777" w:rsidTr="0099054E">
        <w:tc>
          <w:tcPr>
            <w:tcW w:w="1587" w:type="dxa"/>
          </w:tcPr>
          <w:p w14:paraId="06AAE2A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64C62750" w14:textId="77777777" w:rsidR="00074D16" w:rsidRDefault="00074D16" w:rsidP="00074D16">
            <w:pPr>
              <w:pStyle w:val="aa"/>
            </w:pPr>
            <w:r>
              <w:t>Be_</w:t>
            </w:r>
            <w:r>
              <w:t>测试反馈、</w:t>
            </w:r>
            <w:r>
              <w:t>Be_</w:t>
            </w:r>
            <w:r>
              <w:t>测试步骤、</w:t>
            </w:r>
            <w:r>
              <w:t>Be_</w:t>
            </w:r>
            <w:r>
              <w:t>测试会话</w:t>
            </w:r>
          </w:p>
        </w:tc>
      </w:tr>
      <w:tr w:rsidR="00074D16" w14:paraId="4AB7377D" w14:textId="77777777" w:rsidTr="0099054E">
        <w:tc>
          <w:tcPr>
            <w:tcW w:w="1587" w:type="dxa"/>
          </w:tcPr>
          <w:p w14:paraId="28B1919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F2A0965" w14:textId="77777777" w:rsidR="00074D16" w:rsidRDefault="00074D16" w:rsidP="00074D16">
            <w:pPr>
              <w:pStyle w:val="aa"/>
            </w:pPr>
            <w:r>
              <w:t>—</w:t>
            </w:r>
          </w:p>
        </w:tc>
      </w:tr>
    </w:tbl>
    <w:p w14:paraId="71D8A168" w14:textId="77777777" w:rsidR="00D53E21" w:rsidRDefault="00D53E21" w:rsidP="00D53E21">
      <w:pPr>
        <w:pStyle w:val="aff2"/>
      </w:pPr>
      <w:r>
        <w:rPr>
          <w:noProof/>
        </w:rPr>
        <w:drawing>
          <wp:inline distT="0" distB="0" distL="0" distR="0" wp14:anchorId="55E5B550" wp14:editId="549032BF">
            <wp:extent cx="5411470" cy="5909244"/>
            <wp:effectExtent l="0" t="0" r="0" b="0"/>
            <wp:docPr id="121437433" name="图片 28" descr="提交反馈用例流程图" title="提交反馈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433" name="图片 1214374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780" cy="59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FB4F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提交反馈用例</w:t>
      </w:r>
      <w:r>
        <w:rPr>
          <w:rFonts w:ascii="宋体" w:hAnsi="宋体" w:hint="eastAsia"/>
        </w:rPr>
        <w:t>流程图</w:t>
      </w:r>
    </w:p>
    <w:p w14:paraId="2019C82A" w14:textId="77777777" w:rsidR="00D53E21" w:rsidRPr="00D53E21" w:rsidRDefault="00D53E21" w:rsidP="00D53E21">
      <w:pPr>
        <w:ind w:firstLine="480"/>
      </w:pPr>
    </w:p>
    <w:p w14:paraId="1820AB28" w14:textId="77777777" w:rsidR="00074D16" w:rsidRDefault="00074D16" w:rsidP="00074D1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_反馈查看与处理用例描述表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14:paraId="509DD93C" w14:textId="77777777" w:rsidTr="0099054E">
        <w:tc>
          <w:tcPr>
            <w:tcW w:w="1587" w:type="dxa"/>
          </w:tcPr>
          <w:p w14:paraId="3852E457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F0EAA08" w14:textId="77777777" w:rsidR="00074D16" w:rsidRDefault="00074D16" w:rsidP="00074D1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反馈查看与处理</w:t>
            </w:r>
          </w:p>
        </w:tc>
      </w:tr>
      <w:tr w:rsidR="00074D16" w14:paraId="5BF059B7" w14:textId="77777777" w:rsidTr="0099054E">
        <w:tc>
          <w:tcPr>
            <w:tcW w:w="1587" w:type="dxa"/>
          </w:tcPr>
          <w:p w14:paraId="52A3B4F4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6D61CC87" w14:textId="77777777" w:rsidR="00074D16" w:rsidRDefault="00074D16" w:rsidP="00074D16">
            <w:pPr>
              <w:pStyle w:val="aa"/>
            </w:pPr>
            <w:proofErr w:type="spellStart"/>
            <w:r>
              <w:t>reviewFeedback</w:t>
            </w:r>
            <w:proofErr w:type="spellEnd"/>
          </w:p>
        </w:tc>
      </w:tr>
      <w:tr w:rsidR="00074D16" w14:paraId="2FCB7E86" w14:textId="77777777" w:rsidTr="0099054E">
        <w:tc>
          <w:tcPr>
            <w:tcW w:w="1587" w:type="dxa"/>
          </w:tcPr>
          <w:p w14:paraId="2EAEB94B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000736BC" w14:textId="77777777" w:rsidR="00074D16" w:rsidRDefault="00074D16" w:rsidP="00074D16">
            <w:pPr>
              <w:pStyle w:val="aa"/>
            </w:pPr>
            <w:r>
              <w:t>项目创建者与剧情协作者通过此用例查看并处理测试反馈。</w:t>
            </w:r>
          </w:p>
        </w:tc>
      </w:tr>
      <w:tr w:rsidR="00074D16" w14:paraId="54A1AAF5" w14:textId="77777777" w:rsidTr="0099054E">
        <w:tc>
          <w:tcPr>
            <w:tcW w:w="1587" w:type="dxa"/>
          </w:tcPr>
          <w:p w14:paraId="2CC1A55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1BEFABE2" w14:textId="77777777" w:rsidR="00074D16" w:rsidRDefault="00074D16" w:rsidP="00074D16">
            <w:pPr>
              <w:pStyle w:val="aa"/>
            </w:pPr>
            <w:r>
              <w:t>项目创建者、剧情协作者</w:t>
            </w:r>
          </w:p>
        </w:tc>
      </w:tr>
      <w:tr w:rsidR="00074D16" w14:paraId="11C1EAEE" w14:textId="77777777" w:rsidTr="0099054E">
        <w:tc>
          <w:tcPr>
            <w:tcW w:w="1587" w:type="dxa"/>
          </w:tcPr>
          <w:p w14:paraId="59285923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7BF06F46" w14:textId="77777777" w:rsidR="00074D16" w:rsidRDefault="00074D16" w:rsidP="00074D16">
            <w:pPr>
              <w:pStyle w:val="aa"/>
            </w:pPr>
            <w:r>
              <w:t>项目内存在测试反馈记录。</w:t>
            </w:r>
          </w:p>
          <w:p w14:paraId="51E9CF48" w14:textId="77777777" w:rsidR="00D53E21" w:rsidRDefault="00D53E21" w:rsidP="00074D16">
            <w:pPr>
              <w:pStyle w:val="aa"/>
            </w:pPr>
          </w:p>
        </w:tc>
      </w:tr>
      <w:tr w:rsidR="00074D16" w14:paraId="3465FC84" w14:textId="77777777" w:rsidTr="0099054E">
        <w:tc>
          <w:tcPr>
            <w:tcW w:w="1587" w:type="dxa"/>
          </w:tcPr>
          <w:p w14:paraId="575E63E8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B2BA501" w14:textId="77777777" w:rsidR="00074D16" w:rsidRDefault="00074D16" w:rsidP="00074D16">
            <w:pPr>
              <w:pStyle w:val="aa"/>
            </w:pPr>
            <w:r>
              <w:t>反馈处理状态更新。</w:t>
            </w:r>
          </w:p>
        </w:tc>
      </w:tr>
      <w:tr w:rsidR="00074D16" w14:paraId="77032DB8" w14:textId="77777777" w:rsidTr="0099054E">
        <w:tc>
          <w:tcPr>
            <w:tcW w:w="1587" w:type="dxa"/>
          </w:tcPr>
          <w:p w14:paraId="4795360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4246C831" w14:textId="77777777" w:rsidR="00074D16" w:rsidRDefault="00074D16" w:rsidP="00074D16">
            <w:pPr>
              <w:pStyle w:val="aa"/>
            </w:pPr>
            <w:r>
              <w:t>项目创建者与剧情协作者在项目问题列表中查看测试反馈</w:t>
            </w:r>
          </w:p>
          <w:p w14:paraId="307AE03C" w14:textId="77777777" w:rsidR="00074D16" w:rsidRDefault="00074D16" w:rsidP="00074D16">
            <w:pPr>
              <w:pStyle w:val="aa"/>
            </w:pPr>
            <w:r>
              <w:t>查看每条反馈的提交人、提交时间与关联节点</w:t>
            </w:r>
          </w:p>
          <w:p w14:paraId="74F92EDE" w14:textId="77777777" w:rsidR="00074D16" w:rsidRDefault="00074D16" w:rsidP="00074D16">
            <w:pPr>
              <w:pStyle w:val="aa"/>
            </w:pPr>
            <w:r>
              <w:t>从反馈直接定位到对应的模拟步骤并结合状态快照复现问题</w:t>
            </w:r>
          </w:p>
          <w:p w14:paraId="1687E905" w14:textId="77777777" w:rsidR="00074D16" w:rsidRDefault="00074D16" w:rsidP="00074D16">
            <w:pPr>
              <w:pStyle w:val="aa"/>
            </w:pPr>
            <w:r>
              <w:t>处理完成后将反馈标记为处理状态（待处理、已修复、忽略）</w:t>
            </w:r>
          </w:p>
        </w:tc>
      </w:tr>
      <w:tr w:rsidR="00074D16" w14:paraId="4D49E70E" w14:textId="77777777" w:rsidTr="0099054E">
        <w:tc>
          <w:tcPr>
            <w:tcW w:w="1587" w:type="dxa"/>
          </w:tcPr>
          <w:p w14:paraId="4FFDE1E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59D14B7D" w14:textId="77777777" w:rsidR="00074D16" w:rsidRDefault="00074D16" w:rsidP="00074D16">
            <w:pPr>
              <w:pStyle w:val="aa"/>
            </w:pPr>
            <w:r>
              <w:t>无</w:t>
            </w:r>
          </w:p>
        </w:tc>
      </w:tr>
      <w:tr w:rsidR="00074D16" w14:paraId="330303BF" w14:textId="77777777" w:rsidTr="0099054E">
        <w:tc>
          <w:tcPr>
            <w:tcW w:w="1587" w:type="dxa"/>
          </w:tcPr>
          <w:p w14:paraId="2731EC76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14945AE" w14:textId="77777777" w:rsidR="00074D16" w:rsidRDefault="00074D16" w:rsidP="00074D16">
            <w:pPr>
              <w:pStyle w:val="aa"/>
            </w:pPr>
            <w:r>
              <w:t>测试反馈与结构检测产生的问题分开记录、互不覆盖。</w:t>
            </w:r>
          </w:p>
        </w:tc>
      </w:tr>
      <w:tr w:rsidR="00074D16" w14:paraId="27152944" w14:textId="77777777" w:rsidTr="0099054E">
        <w:tc>
          <w:tcPr>
            <w:tcW w:w="1587" w:type="dxa"/>
          </w:tcPr>
          <w:p w14:paraId="15B38092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22580DC6" w14:textId="77777777" w:rsidR="00074D16" w:rsidRDefault="00074D16" w:rsidP="00074D16">
            <w:pPr>
              <w:pStyle w:val="aa"/>
            </w:pPr>
            <w:r>
              <w:t>Be_</w:t>
            </w:r>
            <w:r>
              <w:t>测试反馈、</w:t>
            </w:r>
            <w:r>
              <w:t>Be_</w:t>
            </w:r>
            <w:r>
              <w:t>检测问题</w:t>
            </w:r>
          </w:p>
        </w:tc>
      </w:tr>
      <w:tr w:rsidR="00074D16" w14:paraId="78727367" w14:textId="77777777" w:rsidTr="0099054E">
        <w:tc>
          <w:tcPr>
            <w:tcW w:w="1587" w:type="dxa"/>
          </w:tcPr>
          <w:p w14:paraId="71DCE25A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1E48FEE" w14:textId="77777777" w:rsidR="00074D16" w:rsidRDefault="00074D16" w:rsidP="00074D16">
            <w:pPr>
              <w:pStyle w:val="aa"/>
            </w:pPr>
            <w:r>
              <w:t>—</w:t>
            </w:r>
          </w:p>
        </w:tc>
      </w:tr>
    </w:tbl>
    <w:p w14:paraId="59C21D5E" w14:textId="77777777" w:rsidR="00D53E21" w:rsidRDefault="00D53E21" w:rsidP="00D53E21">
      <w:pPr>
        <w:pStyle w:val="aff2"/>
      </w:pPr>
      <w:r>
        <w:rPr>
          <w:noProof/>
        </w:rPr>
        <w:drawing>
          <wp:inline distT="0" distB="0" distL="0" distR="0" wp14:anchorId="0F316B1C" wp14:editId="770876A8">
            <wp:extent cx="5459973" cy="3985195"/>
            <wp:effectExtent l="0" t="0" r="7620" b="0"/>
            <wp:docPr id="1551019452" name="图片 27" descr="反馈查看与处理用例流程图" title="反馈查看与处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9452" name="图片 155101945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372" cy="400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F2C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反馈查看与处理用例</w:t>
      </w:r>
      <w:r>
        <w:rPr>
          <w:rFonts w:ascii="宋体" w:hAnsi="宋体" w:hint="eastAsia"/>
        </w:rPr>
        <w:t>流程图</w:t>
      </w:r>
    </w:p>
    <w:p w14:paraId="629A2D4D" w14:textId="77777777" w:rsidR="00D53E21" w:rsidRPr="00D53E21" w:rsidRDefault="00D53E21" w:rsidP="00D53E21">
      <w:pPr>
        <w:ind w:firstLine="480"/>
      </w:pPr>
    </w:p>
    <w:p w14:paraId="4FC8C427" w14:textId="77777777" w:rsidR="00B95708" w:rsidRDefault="00000000">
      <w:pPr>
        <w:pStyle w:val="3"/>
        <w:spacing w:before="120" w:after="120"/>
      </w:pPr>
      <w:r>
        <w:lastRenderedPageBreak/>
        <w:t>业务实体分析</w:t>
      </w:r>
    </w:p>
    <w:p w14:paraId="6419FC8F" w14:textId="77777777" w:rsidR="00B95708" w:rsidRDefault="00000000">
      <w:pPr>
        <w:ind w:firstLine="480"/>
      </w:pPr>
      <w:r>
        <w:rPr>
          <w:rFonts w:ascii="宋体" w:hAnsi="宋体"/>
        </w:rPr>
        <w:t>在叙事工坊的业务闭环中：创作者注册登录后建立剧情项目，项目通过成员关系关联不同的用户；创作者与协作者为项目维护角色档案（含角色之间的关系与知识边界）、世界观条目和状态变量，并在此基础上编写剧情节点，为节点配置玩家选项、进入条件（支持条件组 AND/OR 逻辑）与状态效果；测试者从起点运行剧情，系统按状态过滤选项、执行效果并逐步记录测试会话与状态快照；静态检测（每次运行先清理上次未处理问题，再写入本次结果）与测试反馈（作为独立实体）产生的问题记录最终回流给创作者修复。系统核心业务实体及其关系如表1.2所示，E-R 图将在详细设计阶段的数据库设计中给出。</w:t>
      </w:r>
    </w:p>
    <w:p w14:paraId="53FAE578" w14:textId="77777777" w:rsidR="005E1C98" w:rsidRDefault="00000000" w:rsidP="005E1C98">
      <w:pPr>
        <w:ind w:firstLine="480"/>
      </w:pPr>
      <w:r>
        <w:t>表</w:t>
      </w:r>
      <w:r>
        <w:t xml:space="preserve">1.2 </w:t>
      </w:r>
      <w:r>
        <w:t>系统业务实体表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5708" w14:paraId="05D807B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1F88" w14:textId="77777777" w:rsidR="00B95708" w:rsidRDefault="00000000" w:rsidP="00074D16">
            <w:pPr>
              <w:pStyle w:val="aa"/>
            </w:pPr>
            <w:r>
              <w:t>业务实体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96AD" w14:textId="77777777" w:rsidR="00B95708" w:rsidRDefault="00000000" w:rsidP="00074D16">
            <w:pPr>
              <w:pStyle w:val="aa"/>
            </w:pPr>
            <w:r>
              <w:t>关键内容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1E67" w14:textId="77777777" w:rsidR="00B95708" w:rsidRDefault="00000000" w:rsidP="00074D16">
            <w:pPr>
              <w:pStyle w:val="aa"/>
            </w:pPr>
            <w:r>
              <w:t>主要关系</w:t>
            </w:r>
          </w:p>
        </w:tc>
      </w:tr>
      <w:tr w:rsidR="00B95708" w14:paraId="06AF3C5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0CEF" w14:textId="77777777" w:rsidR="00B95708" w:rsidRDefault="00000000" w:rsidP="00074D16">
            <w:pPr>
              <w:pStyle w:val="aa"/>
            </w:pPr>
            <w:r>
              <w:t>Be_</w:t>
            </w:r>
            <w:r>
              <w:t>用户（</w:t>
            </w:r>
            <w:r>
              <w:t>User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06EC" w14:textId="77777777" w:rsidR="00B95708" w:rsidRDefault="00000000" w:rsidP="00074D16">
            <w:pPr>
              <w:pStyle w:val="aa"/>
            </w:pPr>
            <w:r>
              <w:t>账号、密码摘要、状态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5B03" w14:textId="77777777" w:rsidR="00B95708" w:rsidRDefault="00000000" w:rsidP="00074D16">
            <w:pPr>
              <w:pStyle w:val="aa"/>
            </w:pPr>
            <w:r>
              <w:t>与</w:t>
            </w:r>
            <w:r>
              <w:t xml:space="preserve"> Be_</w:t>
            </w:r>
            <w:r>
              <w:t>项目通过</w:t>
            </w:r>
            <w:r>
              <w:t xml:space="preserve"> Be_</w:t>
            </w:r>
            <w:r>
              <w:t>项目成员建立多对多关系</w:t>
            </w:r>
          </w:p>
        </w:tc>
      </w:tr>
      <w:tr w:rsidR="00B95708" w14:paraId="7B18184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81B6" w14:textId="77777777" w:rsidR="00B95708" w:rsidRDefault="00000000" w:rsidP="00074D16">
            <w:pPr>
              <w:pStyle w:val="aa"/>
            </w:pPr>
            <w:r>
              <w:t>Be_</w:t>
            </w:r>
            <w:r>
              <w:t>项目（</w:t>
            </w:r>
            <w:r>
              <w:t>Project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E2E3" w14:textId="77777777" w:rsidR="00B95708" w:rsidRDefault="00000000" w:rsidP="00074D16">
            <w:pPr>
              <w:pStyle w:val="aa"/>
            </w:pPr>
            <w:r>
              <w:t>名称、简介、状态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C1AE" w14:textId="77777777" w:rsidR="00B95708" w:rsidRDefault="00000000" w:rsidP="00074D16">
            <w:pPr>
              <w:pStyle w:val="aa"/>
            </w:pPr>
            <w:r>
              <w:t>拥有角色、设定、变量、节点和测试会话</w:t>
            </w:r>
          </w:p>
        </w:tc>
      </w:tr>
      <w:tr w:rsidR="00B95708" w14:paraId="23FA8FB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996F" w14:textId="77777777" w:rsidR="00B95708" w:rsidRDefault="00000000" w:rsidP="00074D16">
            <w:pPr>
              <w:pStyle w:val="aa"/>
            </w:pPr>
            <w:r>
              <w:t>Be_</w:t>
            </w:r>
            <w:r>
              <w:t>项目成员（</w:t>
            </w:r>
            <w:proofErr w:type="spellStart"/>
            <w:r>
              <w:t>ProjectMember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2D56" w14:textId="77777777" w:rsidR="00B95708" w:rsidRDefault="00000000" w:rsidP="00074D16">
            <w:pPr>
              <w:pStyle w:val="aa"/>
            </w:pPr>
            <w:r>
              <w:t>成员、项目角色、加入时间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194E" w14:textId="77777777" w:rsidR="00B95708" w:rsidRDefault="00000000" w:rsidP="00074D16">
            <w:pPr>
              <w:pStyle w:val="aa"/>
            </w:pPr>
            <w:r>
              <w:t>连接</w:t>
            </w:r>
            <w:r>
              <w:t xml:space="preserve"> Be_</w:t>
            </w:r>
            <w:r>
              <w:t>用户与</w:t>
            </w:r>
            <w:r>
              <w:t xml:space="preserve"> Be_</w:t>
            </w:r>
            <w:r>
              <w:t>项目</w:t>
            </w:r>
          </w:p>
        </w:tc>
      </w:tr>
      <w:tr w:rsidR="00B95708" w14:paraId="34AE0F6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2DA9" w14:textId="77777777" w:rsidR="00B95708" w:rsidRDefault="00000000" w:rsidP="00074D16">
            <w:pPr>
              <w:pStyle w:val="aa"/>
            </w:pPr>
            <w:r>
              <w:t>Be_</w:t>
            </w:r>
            <w:r>
              <w:t>角色档案（</w:t>
            </w:r>
            <w:proofErr w:type="spellStart"/>
            <w:r>
              <w:t>CharacterProfile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8ABC" w14:textId="77777777" w:rsidR="00B95708" w:rsidRDefault="00000000" w:rsidP="00074D16">
            <w:pPr>
              <w:pStyle w:val="aa"/>
            </w:pPr>
            <w:r>
              <w:t>角色档案、目标、性格、知识说明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F5B5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项目，可被剧情节点引用</w:t>
            </w:r>
          </w:p>
        </w:tc>
      </w:tr>
      <w:tr w:rsidR="00B95708" w14:paraId="37273D9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8704" w14:textId="77777777" w:rsidR="00B95708" w:rsidRDefault="00000000" w:rsidP="00074D16">
            <w:pPr>
              <w:pStyle w:val="aa"/>
            </w:pPr>
            <w:r>
              <w:t>Be_</w:t>
            </w:r>
            <w:r>
              <w:t>世界条目（</w:t>
            </w:r>
            <w:proofErr w:type="spellStart"/>
            <w:r>
              <w:t>WorldEntry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63B1" w14:textId="77777777" w:rsidR="00B95708" w:rsidRDefault="00000000" w:rsidP="00074D16">
            <w:pPr>
              <w:pStyle w:val="aa"/>
            </w:pPr>
            <w:r>
              <w:t>世界规则、地点、势力等条目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762D3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项目</w:t>
            </w:r>
          </w:p>
        </w:tc>
      </w:tr>
      <w:tr w:rsidR="00B95708" w14:paraId="284D36F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133B" w14:textId="77777777" w:rsidR="00B95708" w:rsidRDefault="00000000" w:rsidP="00074D16">
            <w:pPr>
              <w:pStyle w:val="aa"/>
            </w:pPr>
            <w:r>
              <w:t>Be_</w:t>
            </w:r>
            <w:r>
              <w:t>剧情节点（</w:t>
            </w:r>
            <w:proofErr w:type="spellStart"/>
            <w:r>
              <w:t>StoryNode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AEAC" w14:textId="77777777" w:rsidR="00B95708" w:rsidRDefault="00000000" w:rsidP="00074D16">
            <w:pPr>
              <w:pStyle w:val="aa"/>
            </w:pPr>
            <w:r>
              <w:t>标题、正文、节点类型、起点</w:t>
            </w:r>
            <w:r>
              <w:t>/</w:t>
            </w:r>
            <w:r>
              <w:t>结局标记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0095" w14:textId="77777777" w:rsidR="00B95708" w:rsidRDefault="00000000" w:rsidP="00074D16">
            <w:pPr>
              <w:pStyle w:val="aa"/>
            </w:pPr>
            <w:r>
              <w:t>拥有多个</w:t>
            </w:r>
            <w:r>
              <w:t xml:space="preserve"> Be_</w:t>
            </w:r>
            <w:r>
              <w:t>选项</w:t>
            </w:r>
          </w:p>
        </w:tc>
      </w:tr>
      <w:tr w:rsidR="00B95708" w14:paraId="2B3A92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453F" w14:textId="77777777" w:rsidR="00B95708" w:rsidRDefault="00000000" w:rsidP="00074D16">
            <w:pPr>
              <w:pStyle w:val="aa"/>
            </w:pPr>
            <w:r>
              <w:t>Be_</w:t>
            </w:r>
            <w:r>
              <w:t>选项（</w:t>
            </w:r>
            <w:proofErr w:type="spellStart"/>
            <w:r>
              <w:t>StoryChoice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5F79" w14:textId="77777777" w:rsidR="00B95708" w:rsidRDefault="00000000" w:rsidP="00074D16">
            <w:pPr>
              <w:pStyle w:val="aa"/>
            </w:pPr>
            <w:r>
              <w:t>选项文本、排序、目标节点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79C6" w14:textId="77777777" w:rsidR="00B95708" w:rsidRDefault="00000000" w:rsidP="00074D16">
            <w:pPr>
              <w:pStyle w:val="aa"/>
            </w:pPr>
            <w:r>
              <w:t>拥有</w:t>
            </w:r>
            <w:r>
              <w:t xml:space="preserve"> Be_</w:t>
            </w:r>
            <w:r>
              <w:t>条件与</w:t>
            </w:r>
            <w:r>
              <w:t xml:space="preserve"> Be_</w:t>
            </w:r>
            <w:r>
              <w:t>状态效果</w:t>
            </w:r>
          </w:p>
        </w:tc>
      </w:tr>
      <w:tr w:rsidR="00B95708" w14:paraId="576E00D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0073" w14:textId="77777777" w:rsidR="00B95708" w:rsidRDefault="00000000" w:rsidP="00074D16">
            <w:pPr>
              <w:pStyle w:val="aa"/>
            </w:pPr>
            <w:r>
              <w:t>Be_</w:t>
            </w:r>
            <w:r>
              <w:t>状态变量（</w:t>
            </w:r>
            <w:proofErr w:type="spellStart"/>
            <w:r>
              <w:t>StateVariable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F7E0" w14:textId="77777777" w:rsidR="00B95708" w:rsidRDefault="00000000" w:rsidP="00074D16">
            <w:pPr>
              <w:pStyle w:val="aa"/>
            </w:pPr>
            <w:r>
              <w:t>变量名、类型、初始值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F36A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项目，被条件和效果引用</w:t>
            </w:r>
          </w:p>
        </w:tc>
      </w:tr>
      <w:tr w:rsidR="00B95708" w14:paraId="2EAF762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C55E" w14:textId="77777777" w:rsidR="00B95708" w:rsidRDefault="00000000" w:rsidP="00074D16">
            <w:pPr>
              <w:pStyle w:val="aa"/>
            </w:pPr>
            <w:r>
              <w:t>Be_</w:t>
            </w:r>
            <w:r>
              <w:t>条件（</w:t>
            </w:r>
            <w:proofErr w:type="spellStart"/>
            <w:r>
              <w:t>ChoiceCondition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86C1" w14:textId="77777777" w:rsidR="00B95708" w:rsidRDefault="00000000" w:rsidP="00074D16">
            <w:pPr>
              <w:pStyle w:val="aa"/>
            </w:pPr>
            <w:r>
              <w:t>变量、运算符、比较值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919F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选项</w:t>
            </w:r>
          </w:p>
        </w:tc>
      </w:tr>
      <w:tr w:rsidR="00B95708" w14:paraId="65B3246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681A" w14:textId="77777777" w:rsidR="00B95708" w:rsidRDefault="00000000" w:rsidP="00074D16">
            <w:pPr>
              <w:pStyle w:val="aa"/>
            </w:pPr>
            <w:r>
              <w:t>Be_</w:t>
            </w:r>
            <w:r>
              <w:t>状态效果（</w:t>
            </w:r>
            <w:proofErr w:type="spellStart"/>
            <w:r>
              <w:t>StateEffect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796D" w14:textId="77777777" w:rsidR="00B95708" w:rsidRDefault="00000000" w:rsidP="00074D16">
            <w:pPr>
              <w:pStyle w:val="aa"/>
            </w:pPr>
            <w:r>
              <w:t>变量、操作类型、操作值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051E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选项</w:t>
            </w:r>
          </w:p>
        </w:tc>
      </w:tr>
      <w:tr w:rsidR="00B95708" w14:paraId="34E8B1C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F284" w14:textId="77777777" w:rsidR="00B95708" w:rsidRDefault="00000000" w:rsidP="00074D16">
            <w:pPr>
              <w:pStyle w:val="aa"/>
            </w:pPr>
            <w:r>
              <w:t>Be_</w:t>
            </w:r>
            <w:r>
              <w:t>测试会话（</w:t>
            </w:r>
            <w:proofErr w:type="spellStart"/>
            <w:r>
              <w:t>PlaytestSession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7D08" w14:textId="77777777" w:rsidR="00B95708" w:rsidRDefault="00000000" w:rsidP="00074D16">
            <w:pPr>
              <w:pStyle w:val="aa"/>
            </w:pPr>
            <w:r>
              <w:t>测试者、开始</w:t>
            </w:r>
            <w:r>
              <w:t>/</w:t>
            </w:r>
            <w:r>
              <w:t>结束时间、当前状态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75E6" w14:textId="77777777" w:rsidR="00B95708" w:rsidRDefault="00000000" w:rsidP="00074D16">
            <w:pPr>
              <w:pStyle w:val="aa"/>
            </w:pPr>
            <w:r>
              <w:t>拥有多个</w:t>
            </w:r>
            <w:r>
              <w:t xml:space="preserve"> Be_</w:t>
            </w:r>
            <w:r>
              <w:t>测试步骤</w:t>
            </w:r>
          </w:p>
        </w:tc>
      </w:tr>
      <w:tr w:rsidR="00B95708" w14:paraId="32E0C0A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D69E" w14:textId="77777777" w:rsidR="00B95708" w:rsidRDefault="00000000" w:rsidP="00074D16">
            <w:pPr>
              <w:pStyle w:val="aa"/>
            </w:pPr>
            <w:r>
              <w:t>Be_</w:t>
            </w:r>
            <w:r>
              <w:t>测试步骤（</w:t>
            </w:r>
            <w:proofErr w:type="spellStart"/>
            <w:r>
              <w:t>PlaytestStep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60BC" w14:textId="77777777" w:rsidR="00B95708" w:rsidRDefault="00000000" w:rsidP="00074D16">
            <w:pPr>
              <w:pStyle w:val="aa"/>
            </w:pPr>
            <w:r>
              <w:t>节点、选择、前后状态快照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F75E" w14:textId="77777777" w:rsidR="00B95708" w:rsidRDefault="00000000" w:rsidP="00074D16">
            <w:pPr>
              <w:pStyle w:val="aa"/>
            </w:pPr>
            <w:r>
              <w:t>用于回放和问题复现</w:t>
            </w:r>
          </w:p>
        </w:tc>
      </w:tr>
      <w:tr w:rsidR="00B95708" w14:paraId="204493A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3834" w14:textId="77777777" w:rsidR="00B95708" w:rsidRDefault="00000000" w:rsidP="00074D16">
            <w:pPr>
              <w:pStyle w:val="aa"/>
            </w:pPr>
            <w:r>
              <w:t>Be_</w:t>
            </w:r>
            <w:r>
              <w:t>检测问题（</w:t>
            </w:r>
            <w:proofErr w:type="spellStart"/>
            <w:r>
              <w:t>DetectedIssue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20EC" w14:textId="77777777" w:rsidR="00B95708" w:rsidRDefault="00000000" w:rsidP="00074D16">
            <w:pPr>
              <w:pStyle w:val="aa"/>
            </w:pPr>
            <w:r>
              <w:t>问题类型、节点、说明、处理状态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C54A" w14:textId="77777777" w:rsidR="00B95708" w:rsidRDefault="00000000" w:rsidP="00074D16">
            <w:pPr>
              <w:pStyle w:val="aa"/>
            </w:pPr>
            <w:r>
              <w:t>由静态检测生成，测试反馈单独记录</w:t>
            </w:r>
          </w:p>
        </w:tc>
      </w:tr>
      <w:tr w:rsidR="00B95708" w14:paraId="243CCDEE" w14:textId="77777777">
        <w:tc>
          <w:tcPr>
            <w:tcW w:w="2880" w:type="dxa"/>
          </w:tcPr>
          <w:p w14:paraId="01E068F9" w14:textId="77777777" w:rsidR="00B95708" w:rsidRDefault="00000000" w:rsidP="00074D16">
            <w:pPr>
              <w:pStyle w:val="aa"/>
            </w:pPr>
            <w:r>
              <w:t>Be_</w:t>
            </w:r>
            <w:r>
              <w:t>角色关系（</w:t>
            </w:r>
            <w:proofErr w:type="spellStart"/>
            <w:r>
              <w:t>CharacterRelation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1927D800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关系类型、说明、关联角色</w:t>
            </w:r>
          </w:p>
        </w:tc>
        <w:tc>
          <w:tcPr>
            <w:tcW w:w="2880" w:type="dxa"/>
          </w:tcPr>
          <w:p w14:paraId="28962CAE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属于 Be_项目，关联两个 Be_角色档案</w:t>
            </w:r>
          </w:p>
        </w:tc>
      </w:tr>
      <w:tr w:rsidR="00B95708" w14:paraId="388241E3" w14:textId="77777777">
        <w:tc>
          <w:tcPr>
            <w:tcW w:w="2880" w:type="dxa"/>
          </w:tcPr>
          <w:p w14:paraId="4BB4D836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lastRenderedPageBreak/>
              <w:t>Be_角色知识（</w:t>
            </w:r>
            <w:proofErr w:type="spellStart"/>
            <w:r>
              <w:rPr>
                <w:rFonts w:ascii="宋体" w:hAnsi="宋体"/>
                <w:sz w:val="20"/>
              </w:rPr>
              <w:t>CharacterKnowledge</w:t>
            </w:r>
            <w:proofErr w:type="spellEnd"/>
            <w:r>
              <w:rPr>
                <w:rFonts w:ascii="宋体" w:hAnsi="宋体"/>
                <w:sz w:val="20"/>
              </w:rPr>
              <w:t>）</w:t>
            </w:r>
          </w:p>
        </w:tc>
        <w:tc>
          <w:tcPr>
            <w:tcW w:w="2880" w:type="dxa"/>
          </w:tcPr>
          <w:p w14:paraId="73D764A8" w14:textId="77777777" w:rsidR="00B95708" w:rsidRDefault="00000000" w:rsidP="00074D16">
            <w:pPr>
              <w:pStyle w:val="aa"/>
            </w:pPr>
            <w:r>
              <w:t>知识键、知识级别（已知</w:t>
            </w:r>
            <w:r>
              <w:t>/</w:t>
            </w:r>
            <w:r>
              <w:t>未知</w:t>
            </w:r>
            <w:r>
              <w:t>/</w:t>
            </w:r>
            <w:r>
              <w:t>遗忘）、获得节点、所属角色</w:t>
            </w:r>
          </w:p>
        </w:tc>
        <w:tc>
          <w:tcPr>
            <w:tcW w:w="2880" w:type="dxa"/>
          </w:tcPr>
          <w:p w14:paraId="293D8774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属于 Be_项目，关联 Be_角色档案</w:t>
            </w:r>
          </w:p>
        </w:tc>
      </w:tr>
      <w:tr w:rsidR="00B95708" w14:paraId="4F68E978" w14:textId="77777777">
        <w:tc>
          <w:tcPr>
            <w:tcW w:w="2880" w:type="dxa"/>
          </w:tcPr>
          <w:p w14:paraId="782665A6" w14:textId="77777777" w:rsidR="00B95708" w:rsidRDefault="00000000" w:rsidP="00074D16">
            <w:pPr>
              <w:pStyle w:val="aa"/>
            </w:pPr>
            <w:r>
              <w:t>Be_</w:t>
            </w:r>
            <w:r>
              <w:t>测试反馈（</w:t>
            </w:r>
            <w:proofErr w:type="spellStart"/>
            <w:r>
              <w:t>TestFeedback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74167661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反馈描述、关联会话与步骤</w:t>
            </w:r>
          </w:p>
        </w:tc>
        <w:tc>
          <w:tcPr>
            <w:tcW w:w="2880" w:type="dxa"/>
          </w:tcPr>
          <w:p w14:paraId="1CC868CB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由测试者提交，与 Be_检测问题分开</w:t>
            </w:r>
          </w:p>
        </w:tc>
      </w:tr>
    </w:tbl>
    <w:p w14:paraId="06D18381" w14:textId="77777777" w:rsidR="00B95708" w:rsidRDefault="00000000">
      <w:pPr>
        <w:ind w:firstLine="480"/>
      </w:pPr>
      <w:r>
        <w:t xml:space="preserve"> </w:t>
      </w:r>
    </w:p>
    <w:p w14:paraId="2EAE9659" w14:textId="77777777" w:rsidR="00B95708" w:rsidRDefault="00000000">
      <w:pPr>
        <w:pStyle w:val="20"/>
        <w:spacing w:before="120" w:after="120"/>
        <w:ind w:firstLine="482"/>
        <w:rPr>
          <w:b/>
        </w:rPr>
      </w:pPr>
      <w:r>
        <w:rPr>
          <w:rFonts w:ascii="宋体" w:eastAsia="宋体" w:hAnsi="宋体"/>
          <w:b/>
        </w:rPr>
        <w:t>1.2 非功能性需求</w:t>
      </w:r>
    </w:p>
    <w:p w14:paraId="7ACAADCB" w14:textId="77777777" w:rsidR="00B95708" w:rsidRDefault="00000000">
      <w:pPr>
        <w:ind w:firstLine="480"/>
      </w:pPr>
      <w:r>
        <w:t>性能需求：常规页面操作响应时间不超过</w:t>
      </w:r>
      <w:r>
        <w:t>2</w:t>
      </w:r>
      <w:r>
        <w:t>秒；剧情模拟单步处理时间不超过</w:t>
      </w:r>
      <w:r>
        <w:t>1</w:t>
      </w:r>
      <w:r>
        <w:t>秒；</w:t>
      </w:r>
      <w:r>
        <w:t>50</w:t>
      </w:r>
      <w:r>
        <w:t>节点规模的剧情结构检测在</w:t>
      </w:r>
      <w:r>
        <w:t>3</w:t>
      </w:r>
      <w:r>
        <w:t>秒内完成；系统满足课程演示与小组评审规模的多用户并发访问。</w:t>
      </w:r>
    </w:p>
    <w:p w14:paraId="4C7A404D" w14:textId="77777777" w:rsidR="00B95708" w:rsidRDefault="00000000">
      <w:pPr>
        <w:ind w:firstLine="480"/>
      </w:pPr>
      <w:r>
        <w:t>安全需求：采用</w:t>
      </w:r>
      <w:r>
        <w:t xml:space="preserve"> JWT </w:t>
      </w:r>
      <w:r>
        <w:t>令牌进行登录态校验，密码以摘要形式存储、不得明文传输；后端对所有项目资源请求执行权限校验，非项目成员的越权读写请求必须被拒绝；剧情条件与效果采用受限的结构化规则模型（变量</w:t>
      </w:r>
      <w:r>
        <w:t>+</w:t>
      </w:r>
      <w:r>
        <w:t>运算符</w:t>
      </w:r>
      <w:r>
        <w:t>+</w:t>
      </w:r>
      <w:r>
        <w:t>值），不执行用户提交的任意表达式或脚本，从源头杜绝代码注入。</w:t>
      </w:r>
    </w:p>
    <w:p w14:paraId="0901B80C" w14:textId="77777777" w:rsidR="00B95708" w:rsidRDefault="00000000">
      <w:pPr>
        <w:ind w:firstLine="480"/>
      </w:pPr>
      <w:r>
        <w:t>可用性需求：剧情编辑以可视化剧情图画布（</w:t>
      </w:r>
      <w:r>
        <w:t>Vue Flow</w:t>
      </w:r>
      <w:r>
        <w:t>）与表单面板结合的方式完成，界面基于主流组件库（</w:t>
      </w:r>
      <w:r>
        <w:t>Element Plus</w:t>
      </w:r>
      <w:r>
        <w:t>）实现，操作简便、提示清晰；对删除被引用内容等不可逆操作提供确认提示。</w:t>
      </w:r>
    </w:p>
    <w:p w14:paraId="21FE5152" w14:textId="77777777" w:rsidR="00B95708" w:rsidRDefault="00000000">
      <w:pPr>
        <w:ind w:firstLine="480"/>
      </w:pPr>
      <w:r>
        <w:t>可靠性需求：</w:t>
      </w:r>
      <w:r>
        <w:t xml:space="preserve">AI </w:t>
      </w:r>
      <w:r>
        <w:t>辅助能力作为独立增强层，其调用失败不影响剧情编辑与模拟等核心流程；提供</w:t>
      </w:r>
      <w:r>
        <w:t xml:space="preserve"> Mock </w:t>
      </w:r>
      <w:r>
        <w:t>实现，保证无网络或无密钥的演示环境下系统仍可完整运行。</w:t>
      </w:r>
    </w:p>
    <w:p w14:paraId="348269AB" w14:textId="77777777" w:rsidR="00B95708" w:rsidRDefault="00000000">
      <w:pPr>
        <w:ind w:firstLine="480"/>
      </w:pPr>
      <w:r>
        <w:t>外部接口需求：大模型服务通过</w:t>
      </w:r>
      <w:r>
        <w:t xml:space="preserve"> </w:t>
      </w:r>
      <w:proofErr w:type="spellStart"/>
      <w:r>
        <w:t>AiProvider</w:t>
      </w:r>
      <w:proofErr w:type="spellEnd"/>
      <w:r>
        <w:t xml:space="preserve"> </w:t>
      </w:r>
      <w:r>
        <w:t>统一接口隔离，模型替换不影响业务代码；接口文档采用</w:t>
      </w:r>
      <w:r>
        <w:t xml:space="preserve"> </w:t>
      </w:r>
      <w:proofErr w:type="spellStart"/>
      <w:r>
        <w:t>OpenAPI</w:t>
      </w:r>
      <w:proofErr w:type="spellEnd"/>
      <w:r>
        <w:t xml:space="preserve"> </w:t>
      </w:r>
      <w:r>
        <w:t>规范，支持两名成员并行开发联调；剧情数据支持</w:t>
      </w:r>
      <w:r>
        <w:t xml:space="preserve"> JSON </w:t>
      </w:r>
      <w:r>
        <w:t>格式导入导出（选做），为后续接入游戏引擎留出空间。</w:t>
      </w:r>
    </w:p>
    <w:p w14:paraId="0A1C856A" w14:textId="77777777" w:rsidR="00B95708" w:rsidRDefault="00000000">
      <w:pPr>
        <w:ind w:firstLine="480"/>
      </w:pPr>
      <w:r>
        <w:t>部署与可维护性需求：数据库可通过</w:t>
      </w:r>
      <w:r>
        <w:t xml:space="preserve"> SQL </w:t>
      </w:r>
      <w:r>
        <w:t>初始化文件一键重建；系统按</w:t>
      </w:r>
      <w:r>
        <w:t xml:space="preserve"> README </w:t>
      </w:r>
      <w:r>
        <w:t>说明可在新环境直接启动部署；提交包不超过</w:t>
      </w:r>
      <w:r>
        <w:t xml:space="preserve"> 20MB</w:t>
      </w:r>
      <w:r>
        <w:t>，不包含</w:t>
      </w:r>
      <w:r>
        <w:t xml:space="preserve"> </w:t>
      </w:r>
      <w:proofErr w:type="spellStart"/>
      <w:r>
        <w:t>node_modules</w:t>
      </w:r>
      <w:proofErr w:type="spellEnd"/>
      <w:r>
        <w:t>、</w:t>
      </w:r>
      <w:r>
        <w:t xml:space="preserve">IDE </w:t>
      </w:r>
      <w:r>
        <w:t>缓存与运行日志，依赖通过</w:t>
      </w:r>
      <w:r>
        <w:t xml:space="preserve"> pom.xml </w:t>
      </w:r>
      <w:r>
        <w:t>与</w:t>
      </w:r>
      <w:r>
        <w:t xml:space="preserve"> </w:t>
      </w:r>
      <w:proofErr w:type="spellStart"/>
      <w:r>
        <w:t>package.json</w:t>
      </w:r>
      <w:proofErr w:type="spellEnd"/>
      <w:r>
        <w:t xml:space="preserve"> </w:t>
      </w:r>
      <w:r>
        <w:t>声明。</w:t>
      </w:r>
    </w:p>
    <w:p w14:paraId="0336E125" w14:textId="77777777" w:rsidR="00B95708" w:rsidRDefault="00000000">
      <w:pPr>
        <w:ind w:firstLine="480"/>
        <w:rPr>
          <w:b/>
        </w:rPr>
      </w:pPr>
      <w:r>
        <w:t>可测试性需求：规则引擎（</w:t>
      </w:r>
      <w:r>
        <w:t>RuleEngine</w:t>
      </w:r>
      <w:r>
        <w:t>）、图检测（</w:t>
      </w:r>
      <w:r>
        <w:t>GraphAnalyzer</w:t>
      </w:r>
      <w:r>
        <w:t>）与核心业务</w:t>
      </w:r>
      <w:r>
        <w:t xml:space="preserve"> Service </w:t>
      </w:r>
      <w:r>
        <w:t>具备可重复执行的</w:t>
      </w:r>
      <w:r>
        <w:t xml:space="preserve"> JUnit </w:t>
      </w:r>
      <w:r>
        <w:t>单元测试，关键算法可用小型固定数据独立验证。</w:t>
      </w:r>
    </w:p>
    <w:p>
      <w:r>
        <w:br w:type="page"/>
      </w:r>
    </w:p>
    <w:p>
      <w:pPr>
        <w:pStyle w:val="1"/>
      </w:pPr>
      <w:r>
        <w:t>系统设计</w:t>
      </w:r>
    </w:p>
    <w:p>
      <w:pPr>
        <w:spacing w:line="360" w:lineRule="auto"/>
        <w:ind w:firstLine="420"/>
      </w:pPr>
      <w:r>
        <w:t>本章把需求分析转换为可实现的软件构件、页面资源和数据库结构。设计内容依次包括基于 MVC 的软件架构、功能模块与代表性功能点实现、用户界面以及数据库逻辑和物理结构。</w:t>
      </w:r>
    </w:p>
    <w:p>
      <w:pPr>
        <w:pStyle w:val="20"/>
      </w:pPr>
      <w:r>
        <w:t>基于 MVC 的软件架构设计</w:t>
      </w:r>
    </w:p>
    <w:p>
      <w:pPr>
        <w:spacing w:line="360" w:lineRule="auto"/>
        <w:ind w:firstLine="420"/>
      </w:pPr>
      <w:r>
        <w:t>系统采用 Vue 3 与 Spring Boot 前后端分离架构，并在服务器端保持 MVC 和多层职责。View 负责页面展示与输入校验，Controller 接收 REST 请求并组装 DTO，Service 执行业务规则和事务，Mapper 完成数据访问，MySQL 保存业务实体。技术服务层提供 JWT 鉴权、统一异常、规则引擎、图分析和 AI 适配能力。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123944"/>
            <wp:docPr id="2076702144" name="Picture 2076702144" title="叙事工坊基于 MVC 的软件架构图" descr="叙事工坊基于 MVC 的软件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2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叙事工坊基于 MVC 的软件架构图</w:t>
      </w:r>
    </w:p>
    <w:p>
      <w:pPr>
        <w:spacing w:line="360" w:lineRule="auto"/>
        <w:ind w:firstLine="420"/>
      </w:pPr>
      <w:r>
        <w:t>浏览器把请求发送至 Spring MVC Controller。Controller 不直接操作实体表，而是调用 Service；Service 先通过 ProjectAccessService 校验项目角色，再执行领域校验和事务；Mapper 将实体写入 MySQL。响应沿相反方向转换为 DTO 和 ApiResponse，最终由 Vue 页面更新界面。</w:t>
      </w:r>
    </w:p>
    <w:p>
      <w:pPr>
        <w:pStyle w:val="20"/>
      </w:pPr>
      <w:r>
        <w:t>功能模块设计</w:t>
      </w:r>
    </w:p>
    <w:p>
      <w:pPr>
        <w:pStyle w:val="3"/>
      </w:pPr>
      <w:r>
        <w:t>功能模块划分</w:t>
      </w:r>
    </w:p>
    <w:p>
      <w:pPr>
        <w:spacing w:line="360" w:lineRule="auto"/>
        <w:ind w:firstLine="420"/>
      </w:pPr>
      <w:r>
        <w:t>系统围绕项目创作流程划分为账户与项目、内容建模、剧情编排、模拟与质量四组模块。每组模块包含三个可验收功能点，模块之间共享项目权限和结构化剧情模型。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585019"/>
            <wp:docPr id="2076702145" name="Picture 2076702145" title="叙事工坊功能模块示意图" descr="叙事工坊功能模块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8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叙事工坊功能模块示意图</w:t>
      </w:r>
    </w:p>
    <w:p>
      <w:pPr>
        <w:pStyle w:val="3"/>
      </w:pPr>
      <w:r>
        <w:t>功能点实现设计</w:t>
      </w:r>
    </w:p>
    <w:p>
      <w:pPr>
        <w:spacing w:line="360" w:lineRule="auto"/>
        <w:ind w:firstLine="420"/>
      </w:pPr>
      <w:r>
        <w:t>课程要求功能点实现同时给出 MVC 资源、业务逻辑过程和类设计。本节选择“剧情节点与分支编辑”作为代表性功能点，因为它贯穿页面交互、项目权限、节点引用、变量规则和数据库事务。其他 CRUD 功能沿用相同分层与命名规则。</w:t>
      </w:r>
    </w:p>
    <w:p>
      <w:pPr>
        <w:keepNext/>
        <w:keepLines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14277"/>
            <wp:docPr id="2076702151" name="Picture 2076702151" descr="剧情编辑功能 MVC 资源组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resourc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1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5272088"/>
            <wp:docPr id="2076702152" name="Picture 2076702152" descr="剧情编辑功能核心类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class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剧情节点与分支编辑功能点的 MVC 资源及类关系图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资源类型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资源名称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主要职责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View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WorkspaceView.vue、剧情图画布、节点与选项表单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收集节点正文、目标节点、条件组、状态效果和画布坐标，展示保存结果。</w:t>
            </w:r>
          </w:p>
        </w:tc>
      </w:tr>
      <w:tr>
        <w:tc>
          <w:tcPr>
            <w:tcW w:type="dxa" w:w="115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Controller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StoryGraphController、StoryGraphDtos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接收项目路径参数和请求 DTO，调用业务服务并返回统一响应。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Service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StoryGraphService、StoryGraphServiceImpl、ProjectAccessService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校验编辑权限、同项目引用、起点唯一性和变量类型，在事务内保存聚合数据。</w:t>
            </w:r>
          </w:p>
        </w:tc>
      </w:tr>
      <w:tr>
        <w:tc>
          <w:tcPr>
            <w:tcW w:type="dxa" w:w="115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Mapper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StoryNodeMapper、StoryChoiceMapper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执行节点与选择分支的新增、修改、查询和删除。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Entity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StoryNode、StoryChoice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承载 story_node 与 story_choice 表的持久化字段。</w:t>
            </w:r>
          </w:p>
        </w:tc>
      </w:tr>
    </w:tbl>
    <w:p>
      <w:pPr>
        <w:pStyle w:val="a1"/>
        <w:jc w:val="center"/>
      </w:pPr>
      <w:r>
        <w:t>剧情节点与分支编辑 MVC 资源表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709731"/>
            <wp:docPr id="2076702147" name="Picture 2076702147" title="保存剧情节点与选择分支的 UML 序列图" descr="保存剧情节点与选择分支的 UML 序列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0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新增选择分支的 UML 时序图</w:t>
      </w:r>
    </w:p>
    <w:p>
      <w:pPr>
        <w:spacing w:line="360" w:lineRule="auto"/>
        <w:ind w:firstLine="420"/>
      </w:pPr>
      <w:r>
        <w:t>图中以新增选择分支为例：创作者提交分支后，Controller 调用 createChoice；Service 首先检查编辑权限，再查询源节点和目标节点，校验节点属于当前项目且源节点不是结局节点，随后在事务中持久化 StoryChoice 并返回 ChoiceSummary。若权限或业务校验失败，统一异常处理器返回业务错误，页面保留输入。新增节点通过独立的 createNode 请求完成，校验节点标识与起点约束后保存。</w:t>
      </w:r>
    </w:p>
    <w:p>
      <w:pPr>
        <w:pStyle w:val="3"/>
      </w:pPr>
      <w:r>
        <w:t>模拟与结构检测业务过程</w:t>
      </w:r>
    </w:p>
    <w:p>
      <w:pPr>
        <w:spacing w:line="360" w:lineRule="auto"/>
        <w:ind w:firstLine="420"/>
      </w:pPr>
      <w:r>
        <w:t>剧情模拟读取项目起点和变量初始值建立 PlaytestSession。RuleEngine 计算当前节点可用选项，StateEngine 执行状态效果，服务为每一步保存 state_before 与 state_after。结构检测将剧情节点视为顶点、选择视为有向边，GraphAnalyzer 从起点遍历并检查不可达节点、意外死路、循环、目标缺失和未定义变量。检测只写入 DetectedIssue，不自动修改剧情。</w:t>
      </w:r>
    </w:p>
    <w:p>
      <w:pPr>
        <w:pStyle w:val="3"/>
      </w:pPr>
      <w:r>
        <w:t>用户界面设计</w:t>
      </w:r>
    </w:p>
    <w:p>
      <w:pPr>
        <w:spacing w:line="360" w:lineRule="auto"/>
        <w:ind w:firstLine="420"/>
      </w:pPr>
      <w:r>
        <w:t>界面设计以完成创作任务为目标。登录页只保留身份输入和注册入口；项目列表页负责创建、进入和归档项目；项目工作台提供统一项目上下文，并通过左侧导航切换角色、设定、变量、剧情图、模拟和问题中心。路由守卫在前端检查登录状态，后端对每次项目资源请求再次执行成员权限校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2076702148" name="Picture 2076702148" title="叙事工坊页面组成与跳转关系图" descr="叙事工坊页面组成与跳转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叙事工坊页面组成与跳转关系图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592830"/>
            <wp:docPr id="2076702149" name="Picture 2076702149" title="项目工作台界面布局设计图" descr="项目工作台界面布局设计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项目工作台界面布局设计图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界面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核心区域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主要操作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校验与反馈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登录与注册页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用户名、密码、显示名称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注册、登录、返回登录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必填校验；用户名冲突和密码错误就地提示。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项目列表页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项目卡片、搜索区、创建弹窗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创建、进入、编辑、归档项目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创建者才能归档；空列表展示操作指引。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项目工作台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顶部项目上下文、左侧导航、中央内容区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切换模块、保存、查看成员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切换项目时清理旧状态；无权限操作隐藏并由后端拒绝。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角色与设定页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列表、详情表单、关系与知识面板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增删改查角色、世界条目和知识边界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删除被引用资源前提示关联对象。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剧情图编辑页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画布、节点卡片、右侧属性面板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新增节点、连线、配置条件效果、保存坐标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必填项、目标节点、变量类型和起点唯一性校验。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剧情模拟页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剧情正文、选项区、状态面板、路径栏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开始、选择、重开、回放会话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只显示条件满足的选项；每步展示状态变化。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问题中心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检测问题和测试反馈列表、筛选器、详情区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运行检测、定位节点、更新处理状态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按严重度和状态筛选；从问题直接跳转对应节点或会话。</w:t>
            </w:r>
          </w:p>
        </w:tc>
      </w:tr>
    </w:tbl>
    <w:p>
      <w:pPr>
        <w:pStyle w:val="a1"/>
        <w:jc w:val="center"/>
      </w:pPr>
      <w:r>
        <w:t>主要用户界面设计说明</w:t>
      </w:r>
    </w:p>
    <w:p>
      <w:pPr>
        <w:spacing w:line="360" w:lineRule="auto"/>
        <w:ind w:firstLine="420"/>
      </w:pPr>
      <w:r>
        <w:t>界面采用一致的表单字段、按钮位置和状态反馈。提交期间按钮进入加载状态并避免重复请求；成功操作使用简短消息确认；业务错误显示在对应字段或当前面板；删除、归档等不可逆操作必须二次确认。宽屏下剧情图与属性面板并排，小屏下属性面板转为抽屉，保证核心操作无需横向滚动。</w:t>
      </w:r>
    </w:p>
    <w:p>
      <w:pPr>
        <w:pStyle w:val="20"/>
      </w:pPr>
      <w:r>
        <w:t>数据库设计</w:t>
      </w:r>
    </w:p>
    <w:p>
      <w:pPr>
        <w:pStyle w:val="3"/>
      </w:pPr>
      <w:r>
        <w:t>数据库选型</w:t>
      </w:r>
    </w:p>
    <w:p>
      <w:pPr>
        <w:spacing w:line="360" w:lineRule="auto"/>
        <w:ind w:firstLine="420"/>
      </w:pPr>
      <w:r>
        <w:t>系统选用 MySQL 8.0 和 InnoDB。MySQL 能表达项目成员、节点引用和测试会话之间的关系约束；InnoDB 支持事务与外键；JSON 字段适合保存每一步的状态快照。数据库统一使用 utf8mb4 字符集，开发者可在 Navicat 中执行 schema.sql 和 demo_story.sql 完成初始化，不依赖 Docker。</w:t>
      </w:r>
    </w:p>
    <w:p>
      <w:pPr>
        <w:pStyle w:val="3"/>
      </w:pPr>
      <w:r>
        <w:t>逻辑结构设计</w:t>
      </w:r>
    </w:p>
    <w:p>
      <w:pPr>
        <w:spacing w:line="360" w:lineRule="auto"/>
        <w:ind w:firstLine="420"/>
      </w:pPr>
      <w:r>
        <w:t>逻辑结构来源于需求分析中的业务实体。用户与项目通过 project_member 建立多对多关系；项目聚合角色、世界条目、状态变量和剧情节点；选择分支连接源节点与目标节点，并拥有条件和状态效果；测试会话拥有有序步骤；检测问题和测试反馈分别保存自动分析结果与人工意见。</w:t>
      </w:r>
      <w:r>
        <w:t xml:space="preserve"> 图34按业务域分为四个子图，同名实体表示同一张表；project_id 的统一归属关系在子图下方说明，以避免重复连线。</w:t>
      </w:r>
    </w:p>
    <w:p>
      <w:pPr>
        <w:keepNext/>
        <w:keepLines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36492"/>
            <wp:docPr id="2076702153" name="Picture 2076702153" descr="账户与项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a-accoun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keepNext w:val="0"/>
        <w:keepLines/>
        <w:jc w:val="center"/>
      </w:pPr>
      <w:r>
        <w:t>数据库 UML 逻辑结构图（a）账户与项目</w:t>
      </w:r>
    </w:p>
    <w:p>
      <w:pPr>
        <w:keepNext/>
        <w:keepLines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33995"/>
            <wp:docPr id="2076702154" name="Picture 2076702154" descr="角色与知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b-character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3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 w:line="240" w:lineRule="auto"/>
        <w:ind w:firstLine="0"/>
        <w:jc w:val="center"/>
      </w:pPr>
      <w:r>
        <w:rPr>
          <w:sz w:val="21"/>
        </w:rPr>
        <w:t>图34（b）数据库 UML 逻辑结构图：角色与知识</w:t>
      </w:r>
    </w:p>
    <w:p>
      <w:pPr>
        <w:keepNext/>
        <w:keepLines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69141"/>
            <wp:docPr id="2076702155" name="Picture 2076702155" descr="剧情与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c-stor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6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 w:line="240" w:lineRule="auto"/>
        <w:ind w:firstLine="0"/>
        <w:jc w:val="center"/>
      </w:pPr>
      <w:r>
        <w:rPr>
          <w:sz w:val="21"/>
        </w:rPr>
        <w:t>图34（c）数据库 UML 逻辑结构图：剧情与规则</w:t>
      </w:r>
    </w:p>
    <w:p>
      <w:pPr>
        <w:keepNext/>
        <w:keepLines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5096351"/>
            <wp:docPr id="2076702156" name="Picture 2076702156" descr="测试与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d-testi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9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 w:line="240" w:lineRule="auto"/>
        <w:ind w:firstLine="0"/>
        <w:jc w:val="center"/>
      </w:pPr>
      <w:r>
        <w:rPr>
          <w:sz w:val="21"/>
        </w:rPr>
        <w:t>图34（d）数据库 UML 逻辑结构图：测试与反馈</w:t>
      </w:r>
    </w:p>
    <w:p>
      <w:pPr>
        <w:pStyle w:val="3"/>
      </w:pPr>
      <w:r>
        <w:t>物理结构设计</w:t>
      </w:r>
    </w:p>
    <w:p>
      <w:pPr>
        <w:spacing w:line="360" w:lineRule="auto"/>
        <w:ind w:firstLine="420"/>
      </w:pPr>
      <w:r>
        <w:t>物理表名和字段名统一采用小写下划线。主键使用 BIGINT AUTO_INCREMENT；项目级数据通过 project_id 外键归属项目；项目内自然标识使用联合唯一约束；状态和类型字段使用受限 VARCHAR；长文本使用 TEXT；布尔值使用 TINYINT(1)；状态快照使用 JSON；创建和更新时间由数据库默认值维护。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数据域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表名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字段数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账户与项目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sys_user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账户与项目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narrative_project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账户与项目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project_member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world_entry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character_profile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character_relation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story_node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character_knowledge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node_character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story_choice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state_variable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choice_condition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state_effect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playtest_session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playtest_step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detected_issue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test_feedback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</w:tbl>
    <w:p>
      <w:pPr>
        <w:pStyle w:val="a1"/>
        <w:jc w:val="center"/>
      </w:pPr>
      <w:r>
        <w:t>系统主要数据表清单</w:t>
      </w:r>
    </w:p>
    <w:p>
      <w:pPr>
        <w:pStyle w:val="4"/>
      </w:pPr>
      <w:r>
        <w:t>sys_user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username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VARCHAR(32)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登录用户名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password_hash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密码摘要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display_name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显示名称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非空，默认='USER'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系统角色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非空，默认='ACTIVE'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sys_user 数据表设计</w:t>
      </w:r>
    </w:p>
    <w:p>
      <w:pPr>
        <w:pStyle w:val="4"/>
      </w:pPr>
      <w:r>
        <w:t>narrative_project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名称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owner_id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项目创建者编号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非空，默认='ACTIVE'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narrative_project 数据表设计</w:t>
      </w:r>
    </w:p>
    <w:p>
      <w:pPr>
        <w:pStyle w:val="4"/>
      </w:pPr>
      <w:r>
        <w:t>project_member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user_id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用户编号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member_role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项目成员角色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joined_at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加入时间</w:t>
            </w:r>
          </w:p>
        </w:tc>
      </w:tr>
    </w:tbl>
    <w:p>
      <w:pPr>
        <w:pStyle w:val="a1"/>
        <w:jc w:val="center"/>
      </w:pPr>
      <w:r>
        <w:t>project_member 数据表设计</w:t>
      </w:r>
    </w:p>
    <w:p>
      <w:pPr>
        <w:pStyle w:val="4"/>
      </w:pPr>
      <w:r>
        <w:t>world_entry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entry_type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世界条目类型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content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正文内容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world_entry 数据表设计</w:t>
      </w:r>
    </w:p>
    <w:p>
      <w:pPr>
        <w:pStyle w:val="4"/>
      </w:pPr>
      <w:r>
        <w:t>character_profile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名称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summary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角色摘要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personality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性格描述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goal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角色目标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value_order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价值排序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非空，默认='ACTIVE'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character_profile 数据表设计</w:t>
      </w:r>
    </w:p>
    <w:p>
      <w:pPr>
        <w:pStyle w:val="4"/>
      </w:pPr>
      <w:r>
        <w:t>character_relation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source_character_id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关系发起角色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target_character_id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关系目标角色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relation_type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关系类型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</w:tbl>
    <w:p>
      <w:pPr>
        <w:pStyle w:val="a1"/>
        <w:jc w:val="center"/>
      </w:pPr>
      <w:r>
        <w:t>character_relation 数据表设计</w:t>
      </w:r>
    </w:p>
    <w:p>
      <w:pPr>
        <w:pStyle w:val="4"/>
      </w:pPr>
      <w:r>
        <w:t>story_node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node_key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VARCHAR(64)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项目内节点标识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content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正文内容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node_type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非空，默认='NORMAL'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节点类型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scene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场景名称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is_start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TINYINT(1)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是否起点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position_x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DECIMAL(10,2)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画布横坐标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position_y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DECIMAL(10,2)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画布纵坐标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story_node 数据表设计</w:t>
      </w:r>
    </w:p>
    <w:p>
      <w:pPr>
        <w:pStyle w:val="4"/>
      </w:pPr>
      <w:r>
        <w:t>character_knowledge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knowledge_key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知识标识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knowledge_level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非空，默认='KNOWN'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知识级别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acquired_node_id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知识获得节点</w:t>
            </w:r>
          </w:p>
        </w:tc>
      </w:tr>
    </w:tbl>
    <w:p>
      <w:pPr>
        <w:pStyle w:val="a1"/>
        <w:jc w:val="center"/>
      </w:pPr>
      <w:r>
        <w:t>character_knowledge 数据表设计</w:t>
      </w:r>
    </w:p>
    <w:p>
      <w:pPr>
        <w:pStyle w:val="4"/>
      </w:pPr>
      <w:r>
        <w:t>node_character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剧情节点编号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角色编号</w:t>
            </w:r>
          </w:p>
        </w:tc>
      </w:tr>
    </w:tbl>
    <w:p>
      <w:pPr>
        <w:pStyle w:val="a1"/>
        <w:jc w:val="center"/>
      </w:pPr>
      <w:r>
        <w:t>node_character 数据表设计</w:t>
      </w:r>
    </w:p>
    <w:p>
      <w:pPr>
        <w:pStyle w:val="4"/>
      </w:pPr>
      <w:r>
        <w:t>story_choice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源节点编号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target_node_id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目标节点编号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choice_text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选项文本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enabled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TINYINT(1)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是否启用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story_choice 数据表设计</w:t>
      </w:r>
    </w:p>
    <w:p>
      <w:pPr>
        <w:pStyle w:val="4"/>
      </w:pPr>
      <w:r>
        <w:t>state_variable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variable_key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VARCHAR(64)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变量标识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display_name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显示名称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value_type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变量类型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initial_value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初始值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</w:tbl>
    <w:p>
      <w:pPr>
        <w:pStyle w:val="a1"/>
        <w:jc w:val="center"/>
      </w:pPr>
      <w:r>
        <w:t>state_variable 数据表设计</w:t>
      </w:r>
    </w:p>
    <w:p>
      <w:pPr>
        <w:pStyle w:val="4"/>
      </w:pPr>
      <w:r>
        <w:t>choice_condition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选择分支编号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状态变量编号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operator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比较运算符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expected_value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期望值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condition_group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条件组编号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</w:tbl>
    <w:p>
      <w:pPr>
        <w:pStyle w:val="a1"/>
        <w:jc w:val="center"/>
      </w:pPr>
      <w:r>
        <w:t>choice_condition 数据表设计</w:t>
      </w:r>
    </w:p>
    <w:p>
      <w:pPr>
        <w:pStyle w:val="4"/>
      </w:pPr>
      <w:r>
        <w:t>state_effect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选择分支编号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状态变量编号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operation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状态操作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operand_value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操作数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</w:tbl>
    <w:p>
      <w:pPr>
        <w:pStyle w:val="a1"/>
        <w:jc w:val="center"/>
      </w:pPr>
      <w:r>
        <w:t>state_effect 数据表设计</w:t>
      </w:r>
    </w:p>
    <w:p>
      <w:pPr>
        <w:pStyle w:val="4"/>
      </w:pPr>
      <w:r>
        <w:t>playtest_session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测试者编号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非空，默认='RUNNING'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current_node_id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当前节点编号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started_at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开始时间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finished_at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结束时间</w:t>
            </w:r>
          </w:p>
        </w:tc>
      </w:tr>
    </w:tbl>
    <w:p>
      <w:pPr>
        <w:pStyle w:val="a1"/>
        <w:jc w:val="center"/>
      </w:pPr>
      <w:r>
        <w:t>playtest_session 数据表设计</w:t>
      </w:r>
    </w:p>
    <w:p>
      <w:pPr>
        <w:pStyle w:val="4"/>
      </w:pPr>
      <w:r>
        <w:t>playtest_step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测试会话编号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step_no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步骤序号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剧情节点编号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选择分支编号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state_before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执行前状态快照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state_after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执行后状态快照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</w:tbl>
    <w:p>
      <w:pPr>
        <w:pStyle w:val="a1"/>
        <w:jc w:val="center"/>
      </w:pPr>
      <w:r>
        <w:t>playtest_step 数据表设计</w:t>
      </w:r>
    </w:p>
    <w:p>
      <w:pPr>
        <w:pStyle w:val="4"/>
      </w:pPr>
      <w:r>
        <w:t>detected_issue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issue_type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问题类型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severity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严重级别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问题目标类型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目标对象编号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message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问题说明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非空，默认='OPEN'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detected_at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检测时间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resolved_at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解决时间</w:t>
            </w:r>
          </w:p>
        </w:tc>
      </w:tr>
    </w:tbl>
    <w:p>
      <w:pPr>
        <w:pStyle w:val="a1"/>
        <w:jc w:val="center"/>
      </w:pPr>
      <w:r>
        <w:t>detected_issue 数据表设计</w:t>
      </w:r>
    </w:p>
    <w:p>
      <w:pPr>
        <w:pStyle w:val="4"/>
      </w:pPr>
      <w:r>
        <w:t>test_feedback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测试会话编号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reporter_id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反馈人编号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非空，默认='OPEN'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test_feedback 数据表设计</w:t>
      </w:r>
    </w:p>
    <w:p>
      <w:pPr>
        <w:pStyle w:val="3"/>
      </w:pPr>
      <w:r>
        <w:t>表间外键与完整性设计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从表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外键字段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引用目标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删除策略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owner_id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project_member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project_member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user_id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world_entry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character_relation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character_relation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source_character_id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character_relation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target_character_id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character_knowledge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character_knowledge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character_knowledge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acquired_node_id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SET NULL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node_character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node_character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source_node_id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state_variable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choice_condition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choice_condition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state_variable.id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state_effect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state_effect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state_variable.id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current_node_id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playtest_step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playtest_step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playtest_step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detected_issue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test_feedback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test_feedback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SET NULL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test_feedback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reporter_id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</w:tbl>
    <w:p>
      <w:pPr>
        <w:pStyle w:val="a1"/>
        <w:jc w:val="center"/>
      </w:pPr>
      <w:r>
        <w:t>数据表外键关系</w:t>
      </w:r>
    </w:p>
    <w:p>
      <w:pPr>
        <w:spacing w:line="360" w:lineRule="auto"/>
        <w:ind w:firstLine="420"/>
      </w:pPr>
      <w:r>
        <w:t>CASCADE 用于项目聚合内的从属数据，删除项目时同步清理成员、内容、会话和问题；RESTRICT 用于仍被剧情选项或测试步骤引用的核心对象，防止误删；SET NULL 用于可选追溯关系，例如角色知识的获得节点和反馈关联会话。唯一约束保证用户名、项目成员关系、项目内节点标识和变量标识不重复，组合索引覆盖按项目、状态和时间排序的常用查询。</w:t>
      </w:r>
    </w:p>
    <w:sectPr w:rsidR="00BA76A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18" w:right="1418" w:bottom="1418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D16A" w14:textId="77777777" w:rsidR="00F53336" w:rsidRDefault="00F53336">
      <w:pPr>
        <w:ind w:firstLine="480"/>
      </w:pPr>
      <w:r>
        <w:separator/>
      </w:r>
    </w:p>
  </w:endnote>
  <w:endnote w:type="continuationSeparator" w:id="0">
    <w:p w14:paraId="7BCA6278" w14:textId="77777777" w:rsidR="00F53336" w:rsidRDefault="00F5333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D17F" w14:textId="77777777" w:rsidR="00B95708" w:rsidRDefault="00B9570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3753" w14:textId="77777777" w:rsidR="00B95708" w:rsidRDefault="00B95708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9CE6" w14:textId="77777777" w:rsidR="00B95708" w:rsidRDefault="00B9570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8B8A" w14:textId="77777777" w:rsidR="00F53336" w:rsidRDefault="00F53336">
      <w:pPr>
        <w:ind w:firstLine="480"/>
      </w:pPr>
      <w:r>
        <w:separator/>
      </w:r>
    </w:p>
  </w:footnote>
  <w:footnote w:type="continuationSeparator" w:id="0">
    <w:p w14:paraId="49DC8925" w14:textId="77777777" w:rsidR="00F53336" w:rsidRDefault="00F5333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0970" w14:textId="77777777" w:rsidR="00B95708" w:rsidRDefault="00B95708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9110" w14:textId="77777777" w:rsidR="00B95708" w:rsidRDefault="00B95708">
    <w:pPr>
      <w:spacing w:before="60" w:after="60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2F4A" w14:textId="77777777" w:rsidR="00B95708" w:rsidRDefault="00B95708">
    <w:pPr>
      <w:pStyle w:val="af1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D26DC0"/>
    <w:multiLevelType w:val="multilevel"/>
    <w:tmpl w:val="35D26DC0"/>
    <w:lvl w:ilvl="0">
      <w:start w:val="1"/>
      <w:numFmt w:val="decimal"/>
      <w:pStyle w:val="a0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3" w15:restartNumberingAfterBreak="0">
    <w:nsid w:val="524A2909"/>
    <w:multiLevelType w:val="multilevel"/>
    <w:tmpl w:val="524A2909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0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1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2"/>
      <w:suff w:val="nothing"/>
      <w:lvlText w:val="图%9 "/>
      <w:lvlJc w:val="left"/>
      <w:pPr>
        <w:ind w:left="284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4" w15:restartNumberingAfterBreak="0">
    <w:nsid w:val="599B5506"/>
    <w:multiLevelType w:val="multilevel"/>
    <w:tmpl w:val="599B5506"/>
    <w:lvl w:ilvl="0">
      <w:start w:val="1"/>
      <w:numFmt w:val="bullet"/>
      <w:pStyle w:val="a3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5F6A1E1B"/>
    <w:multiLevelType w:val="multilevel"/>
    <w:tmpl w:val="5F6A1E1B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decimal"/>
      <w:lvlText w:val="(%3)"/>
      <w:lvlJc w:val="lef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 w15:restartNumberingAfterBreak="0">
    <w:nsid w:val="6FD87C1A"/>
    <w:multiLevelType w:val="multilevel"/>
    <w:tmpl w:val="6FD87C1A"/>
    <w:lvl w:ilvl="0">
      <w:start w:val="1"/>
      <w:numFmt w:val="decimal"/>
      <w:pStyle w:val="a4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8496788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6900420">
    <w:abstractNumId w:val="0"/>
  </w:num>
  <w:num w:numId="3" w16cid:durableId="867833785">
    <w:abstractNumId w:val="1"/>
  </w:num>
  <w:num w:numId="4" w16cid:durableId="378630978">
    <w:abstractNumId w:val="4"/>
  </w:num>
  <w:num w:numId="5" w16cid:durableId="844592497">
    <w:abstractNumId w:val="7"/>
    <w:lvlOverride w:ilvl="0">
      <w:startOverride w:val="1"/>
    </w:lvlOverride>
  </w:num>
  <w:num w:numId="6" w16cid:durableId="1384477351">
    <w:abstractNumId w:val="2"/>
  </w:num>
  <w:num w:numId="7" w16cid:durableId="2106226514">
    <w:abstractNumId w:val="6"/>
    <w:lvlOverride w:ilvl="0">
      <w:lvl w:ilvl="0" w:tentative="1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8" w16cid:durableId="623081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attachedTemplate r:id="rId1"/>
  <w:styleLockTheme/>
  <w:styleLockQFSet/>
  <w:defaultTabStop w:val="360"/>
  <w:autoHyphenation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xMDUxNDgwNTlhYTgwN2ZjOTJlNmRiNzU5NDlkYjYifQ=="/>
  </w:docVars>
  <w:rsids>
    <w:rsidRoot w:val="0022434A"/>
    <w:rsid w:val="00000224"/>
    <w:rsid w:val="000005F3"/>
    <w:rsid w:val="00002FA8"/>
    <w:rsid w:val="00003504"/>
    <w:rsid w:val="0000408B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8A5"/>
    <w:rsid w:val="00055A69"/>
    <w:rsid w:val="000563FD"/>
    <w:rsid w:val="000564EE"/>
    <w:rsid w:val="00056DC8"/>
    <w:rsid w:val="000600BD"/>
    <w:rsid w:val="00060913"/>
    <w:rsid w:val="0006222F"/>
    <w:rsid w:val="00063A7B"/>
    <w:rsid w:val="00064831"/>
    <w:rsid w:val="00064E16"/>
    <w:rsid w:val="0006501C"/>
    <w:rsid w:val="00065DC7"/>
    <w:rsid w:val="00065EEA"/>
    <w:rsid w:val="00070BCD"/>
    <w:rsid w:val="000726B2"/>
    <w:rsid w:val="00072953"/>
    <w:rsid w:val="00072BCE"/>
    <w:rsid w:val="0007498B"/>
    <w:rsid w:val="0007498F"/>
    <w:rsid w:val="00074D16"/>
    <w:rsid w:val="0007565F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A6F0B"/>
    <w:rsid w:val="000A731F"/>
    <w:rsid w:val="000B0F02"/>
    <w:rsid w:val="000B3E50"/>
    <w:rsid w:val="000B44DE"/>
    <w:rsid w:val="000B65AD"/>
    <w:rsid w:val="000C38BB"/>
    <w:rsid w:val="000C4CA0"/>
    <w:rsid w:val="000C5D65"/>
    <w:rsid w:val="000C5F1A"/>
    <w:rsid w:val="000C7DAD"/>
    <w:rsid w:val="000C7EED"/>
    <w:rsid w:val="000D1175"/>
    <w:rsid w:val="000D17DD"/>
    <w:rsid w:val="000D2464"/>
    <w:rsid w:val="000D27ED"/>
    <w:rsid w:val="000D38FF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9BA"/>
    <w:rsid w:val="00107B50"/>
    <w:rsid w:val="00110607"/>
    <w:rsid w:val="00111E86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4C80"/>
    <w:rsid w:val="00135112"/>
    <w:rsid w:val="001366CE"/>
    <w:rsid w:val="0013693A"/>
    <w:rsid w:val="00136E0E"/>
    <w:rsid w:val="001376B0"/>
    <w:rsid w:val="00140383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603"/>
    <w:rsid w:val="0016200A"/>
    <w:rsid w:val="001622F7"/>
    <w:rsid w:val="00162ADD"/>
    <w:rsid w:val="00163350"/>
    <w:rsid w:val="00163B9E"/>
    <w:rsid w:val="00165E02"/>
    <w:rsid w:val="00170FCB"/>
    <w:rsid w:val="00171B9D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9529A"/>
    <w:rsid w:val="001A0456"/>
    <w:rsid w:val="001A0C17"/>
    <w:rsid w:val="001A2367"/>
    <w:rsid w:val="001A2B8C"/>
    <w:rsid w:val="001A2BB7"/>
    <w:rsid w:val="001A34A2"/>
    <w:rsid w:val="001A36E3"/>
    <w:rsid w:val="001A37A1"/>
    <w:rsid w:val="001A4C24"/>
    <w:rsid w:val="001A5E62"/>
    <w:rsid w:val="001B053B"/>
    <w:rsid w:val="001B3ED9"/>
    <w:rsid w:val="001B5049"/>
    <w:rsid w:val="001B6AE8"/>
    <w:rsid w:val="001B7391"/>
    <w:rsid w:val="001C065E"/>
    <w:rsid w:val="001C117E"/>
    <w:rsid w:val="001C2ED9"/>
    <w:rsid w:val="001C536B"/>
    <w:rsid w:val="001C5857"/>
    <w:rsid w:val="001D0564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793B"/>
    <w:rsid w:val="001D7E51"/>
    <w:rsid w:val="001E03F1"/>
    <w:rsid w:val="001E24C1"/>
    <w:rsid w:val="001E2AA3"/>
    <w:rsid w:val="001E3F52"/>
    <w:rsid w:val="001E5102"/>
    <w:rsid w:val="001E63E2"/>
    <w:rsid w:val="001F0433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129E"/>
    <w:rsid w:val="002116D3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76C"/>
    <w:rsid w:val="00237C9C"/>
    <w:rsid w:val="00237DC7"/>
    <w:rsid w:val="00241E0E"/>
    <w:rsid w:val="00244B8C"/>
    <w:rsid w:val="00246474"/>
    <w:rsid w:val="00247834"/>
    <w:rsid w:val="00247E11"/>
    <w:rsid w:val="00250AC0"/>
    <w:rsid w:val="00252561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3E15"/>
    <w:rsid w:val="00264940"/>
    <w:rsid w:val="00264D9C"/>
    <w:rsid w:val="002656C4"/>
    <w:rsid w:val="00266FF5"/>
    <w:rsid w:val="00267D4D"/>
    <w:rsid w:val="00272F60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2F33"/>
    <w:rsid w:val="002D7882"/>
    <w:rsid w:val="002D7CC5"/>
    <w:rsid w:val="002E025E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636F"/>
    <w:rsid w:val="00307852"/>
    <w:rsid w:val="00307FE0"/>
    <w:rsid w:val="0031136C"/>
    <w:rsid w:val="0031192F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2207"/>
    <w:rsid w:val="00342AB4"/>
    <w:rsid w:val="00343724"/>
    <w:rsid w:val="00344E01"/>
    <w:rsid w:val="00344FE9"/>
    <w:rsid w:val="00346806"/>
    <w:rsid w:val="003506D0"/>
    <w:rsid w:val="003507E0"/>
    <w:rsid w:val="00351347"/>
    <w:rsid w:val="00351608"/>
    <w:rsid w:val="003529A7"/>
    <w:rsid w:val="00354F13"/>
    <w:rsid w:val="0035601A"/>
    <w:rsid w:val="003579FD"/>
    <w:rsid w:val="00360326"/>
    <w:rsid w:val="00360F6E"/>
    <w:rsid w:val="00362ED0"/>
    <w:rsid w:val="003642F7"/>
    <w:rsid w:val="00366447"/>
    <w:rsid w:val="00371405"/>
    <w:rsid w:val="00371A91"/>
    <w:rsid w:val="00371BFC"/>
    <w:rsid w:val="003726AE"/>
    <w:rsid w:val="003745C4"/>
    <w:rsid w:val="00374F07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E0481"/>
    <w:rsid w:val="003E163B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409A2"/>
    <w:rsid w:val="00440C6D"/>
    <w:rsid w:val="0044159B"/>
    <w:rsid w:val="00443616"/>
    <w:rsid w:val="0044402C"/>
    <w:rsid w:val="004446A1"/>
    <w:rsid w:val="00444CF7"/>
    <w:rsid w:val="00445A33"/>
    <w:rsid w:val="00446F8B"/>
    <w:rsid w:val="00447322"/>
    <w:rsid w:val="00447BA4"/>
    <w:rsid w:val="004523E6"/>
    <w:rsid w:val="00454A39"/>
    <w:rsid w:val="00456ADB"/>
    <w:rsid w:val="0046149D"/>
    <w:rsid w:val="004619E7"/>
    <w:rsid w:val="00462989"/>
    <w:rsid w:val="00463745"/>
    <w:rsid w:val="00463EE6"/>
    <w:rsid w:val="004668D5"/>
    <w:rsid w:val="0046691F"/>
    <w:rsid w:val="00466D6E"/>
    <w:rsid w:val="00467298"/>
    <w:rsid w:val="00467320"/>
    <w:rsid w:val="00470F6B"/>
    <w:rsid w:val="00472B5C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7C7B"/>
    <w:rsid w:val="004A0762"/>
    <w:rsid w:val="004A2FC3"/>
    <w:rsid w:val="004A42C9"/>
    <w:rsid w:val="004A42E4"/>
    <w:rsid w:val="004A51C0"/>
    <w:rsid w:val="004A54D1"/>
    <w:rsid w:val="004A5EFA"/>
    <w:rsid w:val="004A6536"/>
    <w:rsid w:val="004A7B79"/>
    <w:rsid w:val="004B00F7"/>
    <w:rsid w:val="004B020A"/>
    <w:rsid w:val="004B0BC3"/>
    <w:rsid w:val="004B22ED"/>
    <w:rsid w:val="004B33CF"/>
    <w:rsid w:val="004B4126"/>
    <w:rsid w:val="004B61D6"/>
    <w:rsid w:val="004B6595"/>
    <w:rsid w:val="004B6B11"/>
    <w:rsid w:val="004C040F"/>
    <w:rsid w:val="004C0F71"/>
    <w:rsid w:val="004C1C16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E6E3C"/>
    <w:rsid w:val="004F005C"/>
    <w:rsid w:val="004F41D8"/>
    <w:rsid w:val="004F4496"/>
    <w:rsid w:val="004F54F1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B127A"/>
    <w:rsid w:val="005B1A0A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4791"/>
    <w:rsid w:val="005C59DB"/>
    <w:rsid w:val="005C737E"/>
    <w:rsid w:val="005C7FE6"/>
    <w:rsid w:val="005D0B59"/>
    <w:rsid w:val="005D0B85"/>
    <w:rsid w:val="005D1C47"/>
    <w:rsid w:val="005D24DA"/>
    <w:rsid w:val="005D2A8A"/>
    <w:rsid w:val="005D5D6A"/>
    <w:rsid w:val="005D6C7E"/>
    <w:rsid w:val="005D78EA"/>
    <w:rsid w:val="005E0E84"/>
    <w:rsid w:val="005E1C98"/>
    <w:rsid w:val="005E22A3"/>
    <w:rsid w:val="005E2CD7"/>
    <w:rsid w:val="005E527F"/>
    <w:rsid w:val="005E6D38"/>
    <w:rsid w:val="005E7D2A"/>
    <w:rsid w:val="005F1F3E"/>
    <w:rsid w:val="005F4416"/>
    <w:rsid w:val="005F4A87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63E4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267C"/>
    <w:rsid w:val="0068351C"/>
    <w:rsid w:val="0068436B"/>
    <w:rsid w:val="00692C0E"/>
    <w:rsid w:val="006939B9"/>
    <w:rsid w:val="00697395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47CA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10AB"/>
    <w:rsid w:val="006E3835"/>
    <w:rsid w:val="006E5848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46A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2F50"/>
    <w:rsid w:val="00754143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67F6"/>
    <w:rsid w:val="00777D1A"/>
    <w:rsid w:val="00780C23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5C42"/>
    <w:rsid w:val="007B6449"/>
    <w:rsid w:val="007B6C16"/>
    <w:rsid w:val="007C6DB4"/>
    <w:rsid w:val="007D40E9"/>
    <w:rsid w:val="007D7300"/>
    <w:rsid w:val="007E35BC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7BD"/>
    <w:rsid w:val="00805963"/>
    <w:rsid w:val="00810013"/>
    <w:rsid w:val="00810492"/>
    <w:rsid w:val="008105E1"/>
    <w:rsid w:val="008139DB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75D"/>
    <w:rsid w:val="00840FCC"/>
    <w:rsid w:val="0084117D"/>
    <w:rsid w:val="0084452F"/>
    <w:rsid w:val="00845282"/>
    <w:rsid w:val="00845547"/>
    <w:rsid w:val="0084583F"/>
    <w:rsid w:val="00845D48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9EB"/>
    <w:rsid w:val="008A71D7"/>
    <w:rsid w:val="008A77B4"/>
    <w:rsid w:val="008A7831"/>
    <w:rsid w:val="008A7E13"/>
    <w:rsid w:val="008B1460"/>
    <w:rsid w:val="008B1F5F"/>
    <w:rsid w:val="008B251C"/>
    <w:rsid w:val="008B25E1"/>
    <w:rsid w:val="008B2CE0"/>
    <w:rsid w:val="008B3604"/>
    <w:rsid w:val="008B3CAE"/>
    <w:rsid w:val="008B5B1F"/>
    <w:rsid w:val="008B6114"/>
    <w:rsid w:val="008C0572"/>
    <w:rsid w:val="008C0972"/>
    <w:rsid w:val="008C14ED"/>
    <w:rsid w:val="008C21A5"/>
    <w:rsid w:val="008C4BCD"/>
    <w:rsid w:val="008C5A69"/>
    <w:rsid w:val="008C5AB5"/>
    <w:rsid w:val="008C6513"/>
    <w:rsid w:val="008C7B21"/>
    <w:rsid w:val="008D0AE5"/>
    <w:rsid w:val="008D1F6E"/>
    <w:rsid w:val="008D2C74"/>
    <w:rsid w:val="008D37A5"/>
    <w:rsid w:val="008D445F"/>
    <w:rsid w:val="008D4935"/>
    <w:rsid w:val="008D6B6C"/>
    <w:rsid w:val="008D79D0"/>
    <w:rsid w:val="008E0CF2"/>
    <w:rsid w:val="008E6619"/>
    <w:rsid w:val="008E7B7E"/>
    <w:rsid w:val="008F1069"/>
    <w:rsid w:val="008F21DD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530"/>
    <w:rsid w:val="00931822"/>
    <w:rsid w:val="00931E72"/>
    <w:rsid w:val="009321F7"/>
    <w:rsid w:val="0093223E"/>
    <w:rsid w:val="009341B5"/>
    <w:rsid w:val="00936083"/>
    <w:rsid w:val="00936900"/>
    <w:rsid w:val="00936ACC"/>
    <w:rsid w:val="00937449"/>
    <w:rsid w:val="009374E7"/>
    <w:rsid w:val="0093786C"/>
    <w:rsid w:val="00937AB2"/>
    <w:rsid w:val="0094072F"/>
    <w:rsid w:val="0094136C"/>
    <w:rsid w:val="00942732"/>
    <w:rsid w:val="00943827"/>
    <w:rsid w:val="00943ACB"/>
    <w:rsid w:val="009447F3"/>
    <w:rsid w:val="00946B6B"/>
    <w:rsid w:val="0094772A"/>
    <w:rsid w:val="009501EC"/>
    <w:rsid w:val="009536D4"/>
    <w:rsid w:val="00955003"/>
    <w:rsid w:val="00956CD2"/>
    <w:rsid w:val="00956EE2"/>
    <w:rsid w:val="009606BB"/>
    <w:rsid w:val="00962F10"/>
    <w:rsid w:val="0096520E"/>
    <w:rsid w:val="00971B57"/>
    <w:rsid w:val="00972818"/>
    <w:rsid w:val="009732EF"/>
    <w:rsid w:val="009737FF"/>
    <w:rsid w:val="00975D78"/>
    <w:rsid w:val="0097661A"/>
    <w:rsid w:val="00977E8B"/>
    <w:rsid w:val="00981152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42E2"/>
    <w:rsid w:val="0099472B"/>
    <w:rsid w:val="0099497C"/>
    <w:rsid w:val="0099629B"/>
    <w:rsid w:val="00996571"/>
    <w:rsid w:val="0099676F"/>
    <w:rsid w:val="0099681D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1771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361"/>
    <w:rsid w:val="00A45723"/>
    <w:rsid w:val="00A4601C"/>
    <w:rsid w:val="00A46208"/>
    <w:rsid w:val="00A465E1"/>
    <w:rsid w:val="00A4745B"/>
    <w:rsid w:val="00A475B0"/>
    <w:rsid w:val="00A5028B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87DC9"/>
    <w:rsid w:val="00A905C8"/>
    <w:rsid w:val="00A918FA"/>
    <w:rsid w:val="00A926B4"/>
    <w:rsid w:val="00A93897"/>
    <w:rsid w:val="00A95CF6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629B"/>
    <w:rsid w:val="00AD6FEF"/>
    <w:rsid w:val="00AE246F"/>
    <w:rsid w:val="00AE36AA"/>
    <w:rsid w:val="00AE46EE"/>
    <w:rsid w:val="00AE5043"/>
    <w:rsid w:val="00AE5D3B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545"/>
    <w:rsid w:val="00B11D1E"/>
    <w:rsid w:val="00B11D8B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B6B"/>
    <w:rsid w:val="00B31E6D"/>
    <w:rsid w:val="00B32891"/>
    <w:rsid w:val="00B3427D"/>
    <w:rsid w:val="00B35B47"/>
    <w:rsid w:val="00B37D4F"/>
    <w:rsid w:val="00B37EB2"/>
    <w:rsid w:val="00B40922"/>
    <w:rsid w:val="00B40AD8"/>
    <w:rsid w:val="00B40FED"/>
    <w:rsid w:val="00B41974"/>
    <w:rsid w:val="00B42AD5"/>
    <w:rsid w:val="00B442F8"/>
    <w:rsid w:val="00B4472C"/>
    <w:rsid w:val="00B4572F"/>
    <w:rsid w:val="00B507D9"/>
    <w:rsid w:val="00B54C84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5DB4"/>
    <w:rsid w:val="00B76141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4F9B"/>
    <w:rsid w:val="00B95708"/>
    <w:rsid w:val="00B95FEF"/>
    <w:rsid w:val="00B972A5"/>
    <w:rsid w:val="00BA0DDF"/>
    <w:rsid w:val="00BA1EE7"/>
    <w:rsid w:val="00BA2700"/>
    <w:rsid w:val="00BA4E19"/>
    <w:rsid w:val="00BA5D2E"/>
    <w:rsid w:val="00BA6C2E"/>
    <w:rsid w:val="00BA76A3"/>
    <w:rsid w:val="00BA7F24"/>
    <w:rsid w:val="00BB1215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F4A"/>
    <w:rsid w:val="00BD2EC7"/>
    <w:rsid w:val="00BD43BD"/>
    <w:rsid w:val="00BD458E"/>
    <w:rsid w:val="00BD48D7"/>
    <w:rsid w:val="00BD52B2"/>
    <w:rsid w:val="00BD5DB4"/>
    <w:rsid w:val="00BD60D2"/>
    <w:rsid w:val="00BD63E8"/>
    <w:rsid w:val="00BD6C1F"/>
    <w:rsid w:val="00BD6F27"/>
    <w:rsid w:val="00BD7037"/>
    <w:rsid w:val="00BD71F5"/>
    <w:rsid w:val="00BE06C2"/>
    <w:rsid w:val="00BE2A7C"/>
    <w:rsid w:val="00BE3E28"/>
    <w:rsid w:val="00BF1781"/>
    <w:rsid w:val="00BF2C88"/>
    <w:rsid w:val="00BF4743"/>
    <w:rsid w:val="00BF5CDD"/>
    <w:rsid w:val="00BF62F5"/>
    <w:rsid w:val="00C0002F"/>
    <w:rsid w:val="00C003AA"/>
    <w:rsid w:val="00C032D3"/>
    <w:rsid w:val="00C03A86"/>
    <w:rsid w:val="00C04468"/>
    <w:rsid w:val="00C05D63"/>
    <w:rsid w:val="00C075B9"/>
    <w:rsid w:val="00C0766A"/>
    <w:rsid w:val="00C0781C"/>
    <w:rsid w:val="00C10736"/>
    <w:rsid w:val="00C10A60"/>
    <w:rsid w:val="00C11031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4983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711C"/>
    <w:rsid w:val="00C7735A"/>
    <w:rsid w:val="00C77C78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5CC"/>
    <w:rsid w:val="00C975D0"/>
    <w:rsid w:val="00CA094B"/>
    <w:rsid w:val="00CA0BB6"/>
    <w:rsid w:val="00CA1846"/>
    <w:rsid w:val="00CA2048"/>
    <w:rsid w:val="00CA2915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828"/>
    <w:rsid w:val="00CE14A4"/>
    <w:rsid w:val="00CE2445"/>
    <w:rsid w:val="00CE353D"/>
    <w:rsid w:val="00CE3940"/>
    <w:rsid w:val="00CE5065"/>
    <w:rsid w:val="00CE6EA5"/>
    <w:rsid w:val="00CE7AC8"/>
    <w:rsid w:val="00CE7DBD"/>
    <w:rsid w:val="00CF1DE4"/>
    <w:rsid w:val="00CF38EB"/>
    <w:rsid w:val="00CF4A38"/>
    <w:rsid w:val="00CF5177"/>
    <w:rsid w:val="00CF5315"/>
    <w:rsid w:val="00CF57FC"/>
    <w:rsid w:val="00CF6AEA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22F"/>
    <w:rsid w:val="00D3694B"/>
    <w:rsid w:val="00D36C44"/>
    <w:rsid w:val="00D40FF3"/>
    <w:rsid w:val="00D41747"/>
    <w:rsid w:val="00D43B3F"/>
    <w:rsid w:val="00D46170"/>
    <w:rsid w:val="00D46DA2"/>
    <w:rsid w:val="00D479CE"/>
    <w:rsid w:val="00D509EA"/>
    <w:rsid w:val="00D50F5D"/>
    <w:rsid w:val="00D53B21"/>
    <w:rsid w:val="00D53E21"/>
    <w:rsid w:val="00D546E0"/>
    <w:rsid w:val="00D54BFC"/>
    <w:rsid w:val="00D55B01"/>
    <w:rsid w:val="00D60E6F"/>
    <w:rsid w:val="00D6484A"/>
    <w:rsid w:val="00D64BC1"/>
    <w:rsid w:val="00D67DE2"/>
    <w:rsid w:val="00D71736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20E0"/>
    <w:rsid w:val="00D92939"/>
    <w:rsid w:val="00D934BC"/>
    <w:rsid w:val="00D93D8B"/>
    <w:rsid w:val="00D945E6"/>
    <w:rsid w:val="00D9666F"/>
    <w:rsid w:val="00D972BC"/>
    <w:rsid w:val="00D97D5C"/>
    <w:rsid w:val="00DA1A83"/>
    <w:rsid w:val="00DA1C63"/>
    <w:rsid w:val="00DA2711"/>
    <w:rsid w:val="00DA2889"/>
    <w:rsid w:val="00DA415C"/>
    <w:rsid w:val="00DA43F9"/>
    <w:rsid w:val="00DA501E"/>
    <w:rsid w:val="00DA6879"/>
    <w:rsid w:val="00DA7142"/>
    <w:rsid w:val="00DB0473"/>
    <w:rsid w:val="00DB18DF"/>
    <w:rsid w:val="00DB6A42"/>
    <w:rsid w:val="00DB7D97"/>
    <w:rsid w:val="00DC1800"/>
    <w:rsid w:val="00DC34B9"/>
    <w:rsid w:val="00DC3E3C"/>
    <w:rsid w:val="00DC4E06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F63"/>
    <w:rsid w:val="00DE285C"/>
    <w:rsid w:val="00DE4DD8"/>
    <w:rsid w:val="00DE5F9C"/>
    <w:rsid w:val="00DE6CDE"/>
    <w:rsid w:val="00DF04E3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7C5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1945"/>
    <w:rsid w:val="00E22595"/>
    <w:rsid w:val="00E228C1"/>
    <w:rsid w:val="00E22D1C"/>
    <w:rsid w:val="00E23FCB"/>
    <w:rsid w:val="00E253DF"/>
    <w:rsid w:val="00E2542A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242F"/>
    <w:rsid w:val="00E62AE5"/>
    <w:rsid w:val="00E63415"/>
    <w:rsid w:val="00E644D3"/>
    <w:rsid w:val="00E678AB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19C2"/>
    <w:rsid w:val="00E831A7"/>
    <w:rsid w:val="00E8368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07C66"/>
    <w:rsid w:val="00F136F4"/>
    <w:rsid w:val="00F1404F"/>
    <w:rsid w:val="00F162E7"/>
    <w:rsid w:val="00F16C75"/>
    <w:rsid w:val="00F16FB4"/>
    <w:rsid w:val="00F17A21"/>
    <w:rsid w:val="00F21B3B"/>
    <w:rsid w:val="00F22163"/>
    <w:rsid w:val="00F2473E"/>
    <w:rsid w:val="00F2605A"/>
    <w:rsid w:val="00F2683E"/>
    <w:rsid w:val="00F30AEF"/>
    <w:rsid w:val="00F31255"/>
    <w:rsid w:val="00F32E98"/>
    <w:rsid w:val="00F33682"/>
    <w:rsid w:val="00F3581C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3336"/>
    <w:rsid w:val="00F54C8E"/>
    <w:rsid w:val="00F60571"/>
    <w:rsid w:val="00F60D95"/>
    <w:rsid w:val="00F65625"/>
    <w:rsid w:val="00F6703C"/>
    <w:rsid w:val="00F6746D"/>
    <w:rsid w:val="00F67E89"/>
    <w:rsid w:val="00F721ED"/>
    <w:rsid w:val="00F72770"/>
    <w:rsid w:val="00F73283"/>
    <w:rsid w:val="00F744F7"/>
    <w:rsid w:val="00F7452C"/>
    <w:rsid w:val="00F76ECB"/>
    <w:rsid w:val="00F77BDD"/>
    <w:rsid w:val="00F77C10"/>
    <w:rsid w:val="00F81375"/>
    <w:rsid w:val="00F81BAF"/>
    <w:rsid w:val="00F81E86"/>
    <w:rsid w:val="00F825EC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A134F"/>
    <w:rsid w:val="00FA16D6"/>
    <w:rsid w:val="00FA2A10"/>
    <w:rsid w:val="00FA2CA5"/>
    <w:rsid w:val="00FA35DC"/>
    <w:rsid w:val="00FA3669"/>
    <w:rsid w:val="00FA419E"/>
    <w:rsid w:val="00FA5EFC"/>
    <w:rsid w:val="00FA74AC"/>
    <w:rsid w:val="00FA7C79"/>
    <w:rsid w:val="00FB05C2"/>
    <w:rsid w:val="00FB1247"/>
    <w:rsid w:val="00FB1DFF"/>
    <w:rsid w:val="00FB273C"/>
    <w:rsid w:val="00FB3CA0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247F37DC"/>
    <w:rsid w:val="2C8965FC"/>
    <w:rsid w:val="37C711C1"/>
    <w:rsid w:val="4153125A"/>
    <w:rsid w:val="432F0F83"/>
    <w:rsid w:val="670B7F9C"/>
  </w:rsids>
  <m:mathPr>
    <m:mathFont m:val="Cambria Math"/>
    <m:brkBin m:val="before"/>
    <m:brkBinSub m:val="--"/>
    <m:smallFrac m:val="0"/>
    <m:dispDef/>
    <m:lMargin m:val="459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F50B9"/>
  <w15:docId w15:val="{0AAE5298-B3C7-450A-B92D-A581AC2D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pPr>
      <w:ind w:firstLineChars="200" w:firstLine="20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next w:val="a5"/>
    <w:link w:val="10"/>
    <w:qFormat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 w:cstheme="minorBidi"/>
      <w:bCs/>
      <w:kern w:val="44"/>
      <w:sz w:val="28"/>
      <w:szCs w:val="44"/>
    </w:rPr>
  </w:style>
  <w:style w:type="paragraph" w:styleId="20">
    <w:name w:val="heading 2"/>
    <w:next w:val="a5"/>
    <w:link w:val="21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Cs/>
      <w:kern w:val="2"/>
      <w:sz w:val="24"/>
      <w:szCs w:val="32"/>
    </w:rPr>
  </w:style>
  <w:style w:type="paragraph" w:styleId="3">
    <w:name w:val="heading 3"/>
    <w:next w:val="a5"/>
    <w:link w:val="30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 w:cstheme="minorBidi"/>
      <w:bCs/>
      <w:kern w:val="2"/>
      <w:sz w:val="24"/>
      <w:szCs w:val="32"/>
    </w:rPr>
  </w:style>
  <w:style w:type="paragraph" w:styleId="4">
    <w:name w:val="heading 4"/>
    <w:next w:val="a5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5"/>
    <w:link w:val="50"/>
    <w:uiPriority w:val="9"/>
    <w:unhideWhenUsed/>
    <w:qFormat/>
    <w:pPr>
      <w:keepNext/>
      <w:keepLines/>
      <w:numPr>
        <w:ilvl w:val="4"/>
        <w:numId w:val="1"/>
      </w:numPr>
      <w:spacing w:beforeLines="50" w:before="50" w:afterLines="50" w:after="50"/>
      <w:outlineLvl w:val="4"/>
    </w:pPr>
    <w:rPr>
      <w:rFonts w:cstheme="minorBidi"/>
      <w:b/>
      <w:bCs/>
      <w:kern w:val="2"/>
      <w:sz w:val="24"/>
      <w:szCs w:val="28"/>
    </w:rPr>
  </w:style>
  <w:style w:type="paragraph" w:styleId="6">
    <w:name w:val="heading 6"/>
    <w:basedOn w:val="a5"/>
    <w:next w:val="a5"/>
    <w:link w:val="60"/>
    <w:uiPriority w:val="9"/>
    <w:unhideWhenUsed/>
    <w:qFormat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5"/>
    <w:next w:val="a5"/>
    <w:link w:val="70"/>
    <w:uiPriority w:val="9"/>
    <w:unhideWhenUsed/>
    <w:qFormat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paragraph" w:styleId="8">
    <w:name w:val="heading 8"/>
    <w:basedOn w:val="a5"/>
    <w:next w:val="a5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TOC7">
    <w:name w:val="toc 7"/>
    <w:basedOn w:val="a5"/>
    <w:next w:val="a5"/>
    <w:uiPriority w:val="39"/>
    <w:unhideWhenUsed/>
    <w:qFormat/>
    <w:pPr>
      <w:ind w:leftChars="600" w:left="600" w:firstLineChars="0" w:firstLine="0"/>
    </w:pPr>
  </w:style>
  <w:style w:type="paragraph" w:styleId="2">
    <w:name w:val="List Number 2"/>
    <w:basedOn w:val="a5"/>
    <w:uiPriority w:val="99"/>
    <w:unhideWhenUsed/>
    <w:qFormat/>
    <w:pPr>
      <w:numPr>
        <w:numId w:val="2"/>
      </w:numPr>
      <w:tabs>
        <w:tab w:val="clear" w:pos="720"/>
      </w:tabs>
      <w:spacing w:after="200" w:line="276" w:lineRule="auto"/>
      <w:ind w:firstLineChars="0" w:firstLine="0"/>
      <w:contextualSpacing/>
      <w:jc w:val="left"/>
    </w:pPr>
    <w:rPr>
      <w:kern w:val="0"/>
      <w:sz w:val="21"/>
      <w:szCs w:val="22"/>
      <w:lang w:eastAsia="en-US"/>
    </w:rPr>
  </w:style>
  <w:style w:type="paragraph" w:styleId="a9">
    <w:name w:val="caption"/>
    <w:next w:val="aa"/>
    <w:link w:val="ab"/>
    <w:uiPriority w:val="35"/>
    <w:unhideWhenUsed/>
    <w:qFormat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a">
    <w:name w:val="表格"/>
    <w:link w:val="ac"/>
    <w:qFormat/>
    <w:pPr>
      <w:spacing w:line="360" w:lineRule="exact"/>
    </w:pPr>
    <w:rPr>
      <w:rFonts w:cstheme="minorBidi"/>
      <w:kern w:val="2"/>
      <w:sz w:val="24"/>
      <w:szCs w:val="24"/>
    </w:rPr>
  </w:style>
  <w:style w:type="paragraph" w:styleId="a">
    <w:name w:val="List Bullet"/>
    <w:basedOn w:val="a5"/>
    <w:uiPriority w:val="99"/>
    <w:unhideWhenUsed/>
    <w:pPr>
      <w:numPr>
        <w:numId w:val="3"/>
      </w:numPr>
      <w:tabs>
        <w:tab w:val="clear" w:pos="360"/>
      </w:tabs>
      <w:spacing w:after="200" w:line="276" w:lineRule="auto"/>
      <w:ind w:left="0" w:firstLineChars="0" w:firstLine="0"/>
      <w:contextualSpacing/>
      <w:jc w:val="left"/>
    </w:pPr>
    <w:rPr>
      <w:kern w:val="0"/>
      <w:szCs w:val="22"/>
      <w:lang w:eastAsia="en-US"/>
    </w:rPr>
  </w:style>
  <w:style w:type="paragraph" w:styleId="TOC5">
    <w:name w:val="toc 5"/>
    <w:basedOn w:val="a5"/>
    <w:next w:val="a5"/>
    <w:uiPriority w:val="39"/>
    <w:unhideWhenUsed/>
    <w:qFormat/>
    <w:pPr>
      <w:ind w:leftChars="400" w:left="400" w:firstLineChars="0" w:firstLine="0"/>
    </w:pPr>
  </w:style>
  <w:style w:type="paragraph" w:styleId="TOC3">
    <w:name w:val="toc 3"/>
    <w:next w:val="a5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rFonts w:cstheme="minorBidi"/>
      <w:kern w:val="2"/>
      <w:sz w:val="24"/>
      <w:szCs w:val="24"/>
    </w:rPr>
  </w:style>
  <w:style w:type="paragraph" w:styleId="ad">
    <w:name w:val="Plain Text"/>
    <w:basedOn w:val="a5"/>
    <w:link w:val="ae"/>
    <w:qFormat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5"/>
    <w:next w:val="a5"/>
    <w:uiPriority w:val="39"/>
    <w:semiHidden/>
    <w:unhideWhenUsed/>
    <w:qFormat/>
    <w:pPr>
      <w:ind w:leftChars="700" w:left="700" w:firstLineChars="0" w:firstLine="0"/>
    </w:pPr>
  </w:style>
  <w:style w:type="paragraph" w:styleId="af">
    <w:name w:val="footer"/>
    <w:basedOn w:val="a5"/>
    <w:link w:val="af0"/>
    <w:uiPriority w:val="99"/>
    <w:unhideWhenUsed/>
    <w:qFormat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f1">
    <w:name w:val="header"/>
    <w:basedOn w:val="a5"/>
    <w:link w:val="af2"/>
    <w:uiPriority w:val="99"/>
    <w:unhideWhenUsed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5"/>
    <w:uiPriority w:val="39"/>
    <w:unhideWhenUsed/>
    <w:qFormat/>
    <w:pPr>
      <w:tabs>
        <w:tab w:val="right" w:leader="dot" w:pos="9060"/>
      </w:tabs>
      <w:spacing w:beforeLines="25" w:before="25" w:afterLines="25" w:after="25"/>
      <w:jc w:val="both"/>
    </w:pPr>
    <w:rPr>
      <w:rFonts w:cstheme="minorBidi"/>
      <w:kern w:val="2"/>
      <w:sz w:val="24"/>
      <w:szCs w:val="24"/>
    </w:rPr>
  </w:style>
  <w:style w:type="paragraph" w:styleId="TOC4">
    <w:name w:val="toc 4"/>
    <w:basedOn w:val="a5"/>
    <w:next w:val="a5"/>
    <w:uiPriority w:val="39"/>
    <w:unhideWhenUsed/>
    <w:qFormat/>
    <w:pPr>
      <w:ind w:leftChars="300" w:left="300" w:firstLineChars="0" w:firstLine="0"/>
    </w:pPr>
  </w:style>
  <w:style w:type="paragraph" w:styleId="af3">
    <w:name w:val="Subtitle"/>
    <w:next w:val="a5"/>
    <w:link w:val="af4"/>
    <w:uiPriority w:val="11"/>
    <w:qFormat/>
    <w:pPr>
      <w:wordWrap w:val="0"/>
      <w:topLinePunct/>
      <w:spacing w:afterLines="50" w:after="163" w:line="400" w:lineRule="exact"/>
      <w:jc w:val="center"/>
    </w:pPr>
    <w:rPr>
      <w:rFonts w:cstheme="minorBidi"/>
      <w:b/>
      <w:bCs/>
      <w:kern w:val="44"/>
      <w:sz w:val="28"/>
      <w:szCs w:val="44"/>
    </w:rPr>
  </w:style>
  <w:style w:type="paragraph" w:styleId="TOC6">
    <w:name w:val="toc 6"/>
    <w:basedOn w:val="a5"/>
    <w:next w:val="a5"/>
    <w:uiPriority w:val="39"/>
    <w:unhideWhenUsed/>
    <w:qFormat/>
    <w:pPr>
      <w:ind w:leftChars="500" w:left="500" w:firstLineChars="0" w:firstLine="0"/>
    </w:pPr>
  </w:style>
  <w:style w:type="paragraph" w:styleId="TOC2">
    <w:name w:val="toc 2"/>
    <w:next w:val="a5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rFonts w:cstheme="minorBidi"/>
      <w:kern w:val="2"/>
      <w:sz w:val="24"/>
      <w:szCs w:val="24"/>
    </w:rPr>
  </w:style>
  <w:style w:type="paragraph" w:styleId="TOC9">
    <w:name w:val="toc 9"/>
    <w:basedOn w:val="a5"/>
    <w:next w:val="a5"/>
    <w:uiPriority w:val="39"/>
    <w:semiHidden/>
    <w:unhideWhenUsed/>
    <w:qFormat/>
    <w:pPr>
      <w:ind w:leftChars="800" w:left="800" w:firstLineChars="0" w:firstLine="0"/>
    </w:pPr>
  </w:style>
  <w:style w:type="paragraph" w:styleId="af5">
    <w:name w:val="Normal (Web)"/>
    <w:basedOn w:val="a5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6">
    <w:name w:val="Title"/>
    <w:next w:val="a5"/>
    <w:link w:val="af7"/>
    <w:uiPriority w:val="10"/>
    <w:qFormat/>
    <w:pPr>
      <w:wordWrap w:val="0"/>
      <w:topLinePunct/>
      <w:spacing w:afterLines="50" w:after="50" w:line="400" w:lineRule="exact"/>
      <w:jc w:val="center"/>
      <w:outlineLvl w:val="0"/>
    </w:pPr>
    <w:rPr>
      <w:rFonts w:eastAsia="黑体" w:cstheme="majorBidi"/>
      <w:bCs/>
      <w:kern w:val="2"/>
      <w:sz w:val="32"/>
      <w:szCs w:val="32"/>
    </w:rPr>
  </w:style>
  <w:style w:type="table" w:styleId="af8">
    <w:name w:val="Table Grid"/>
    <w:basedOn w:val="a7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6"/>
    <w:uiPriority w:val="99"/>
    <w:unhideWhenUsed/>
    <w:qFormat/>
    <w:rPr>
      <w:color w:val="0563C1" w:themeColor="hyperlink"/>
      <w:u w:val="single"/>
    </w:rPr>
  </w:style>
  <w:style w:type="character" w:customStyle="1" w:styleId="af7">
    <w:name w:val="标题 字符"/>
    <w:basedOn w:val="a6"/>
    <w:link w:val="af6"/>
    <w:uiPriority w:val="10"/>
    <w:qFormat/>
    <w:rPr>
      <w:rFonts w:eastAsia="黑体" w:cstheme="majorBidi"/>
      <w:bCs/>
      <w:kern w:val="2"/>
      <w:sz w:val="32"/>
      <w:szCs w:val="32"/>
    </w:rPr>
  </w:style>
  <w:style w:type="character" w:customStyle="1" w:styleId="10">
    <w:name w:val="标题 1 字符"/>
    <w:basedOn w:val="a6"/>
    <w:link w:val="1"/>
    <w:qFormat/>
    <w:rPr>
      <w:rFonts w:eastAsia="黑体"/>
      <w:bCs/>
      <w:kern w:val="44"/>
      <w:sz w:val="28"/>
      <w:szCs w:val="44"/>
    </w:rPr>
  </w:style>
  <w:style w:type="character" w:customStyle="1" w:styleId="21">
    <w:name w:val="标题 2 字符"/>
    <w:basedOn w:val="a6"/>
    <w:link w:val="20"/>
    <w:qFormat/>
    <w:rPr>
      <w:rFonts w:eastAsia="黑体" w:cstheme="majorBidi"/>
      <w:bCs/>
      <w:kern w:val="2"/>
      <w:sz w:val="24"/>
      <w:szCs w:val="32"/>
    </w:rPr>
  </w:style>
  <w:style w:type="character" w:customStyle="1" w:styleId="30">
    <w:name w:val="标题 3 字符"/>
    <w:basedOn w:val="a6"/>
    <w:link w:val="3"/>
    <w:qFormat/>
    <w:rPr>
      <w:rFonts w:eastAsia="黑体"/>
      <w:bCs/>
      <w:kern w:val="2"/>
      <w:sz w:val="24"/>
      <w:szCs w:val="32"/>
    </w:rPr>
  </w:style>
  <w:style w:type="character" w:customStyle="1" w:styleId="40">
    <w:name w:val="标题 4 字符"/>
    <w:basedOn w:val="a6"/>
    <w:link w:val="4"/>
    <w:uiPriority w:val="9"/>
    <w:qFormat/>
    <w:rPr>
      <w:rFonts w:cstheme="majorBidi"/>
      <w:b/>
      <w:bCs/>
      <w:szCs w:val="28"/>
    </w:rPr>
  </w:style>
  <w:style w:type="character" w:customStyle="1" w:styleId="50">
    <w:name w:val="标题 5 字符"/>
    <w:basedOn w:val="a6"/>
    <w:link w:val="5"/>
    <w:uiPriority w:val="9"/>
    <w:qFormat/>
    <w:rPr>
      <w:b/>
      <w:bCs/>
      <w:szCs w:val="28"/>
    </w:rPr>
  </w:style>
  <w:style w:type="character" w:customStyle="1" w:styleId="af2">
    <w:name w:val="页眉 字符"/>
    <w:basedOn w:val="a6"/>
    <w:link w:val="af1"/>
    <w:uiPriority w:val="99"/>
    <w:qFormat/>
    <w:rPr>
      <w:sz w:val="18"/>
      <w:szCs w:val="18"/>
    </w:rPr>
  </w:style>
  <w:style w:type="character" w:customStyle="1" w:styleId="af0">
    <w:name w:val="页脚 字符"/>
    <w:basedOn w:val="a6"/>
    <w:link w:val="af"/>
    <w:uiPriority w:val="99"/>
    <w:qFormat/>
    <w:rPr>
      <w:sz w:val="18"/>
      <w:szCs w:val="18"/>
    </w:rPr>
  </w:style>
  <w:style w:type="paragraph" w:customStyle="1" w:styleId="a3">
    <w:name w:val="无序列表"/>
    <w:link w:val="afa"/>
    <w:qFormat/>
    <w:pPr>
      <w:numPr>
        <w:numId w:val="4"/>
      </w:numPr>
      <w:spacing w:beforeLines="50" w:before="50" w:afterLines="50" w:after="50"/>
      <w:contextualSpacing/>
      <w:jc w:val="both"/>
    </w:pPr>
    <w:rPr>
      <w:rFonts w:cstheme="minorBidi"/>
      <w:kern w:val="2"/>
      <w:sz w:val="24"/>
      <w:szCs w:val="24"/>
    </w:rPr>
  </w:style>
  <w:style w:type="paragraph" w:customStyle="1" w:styleId="TOC10">
    <w:name w:val="TOC 标题1"/>
    <w:next w:val="a5"/>
    <w:uiPriority w:val="39"/>
    <w:unhideWhenUsed/>
    <w:qFormat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a">
    <w:name w:val="无序列表 字符"/>
    <w:basedOn w:val="a6"/>
    <w:link w:val="a3"/>
    <w:qFormat/>
  </w:style>
  <w:style w:type="character" w:customStyle="1" w:styleId="af4">
    <w:name w:val="副标题 字符"/>
    <w:basedOn w:val="a6"/>
    <w:link w:val="af3"/>
    <w:uiPriority w:val="11"/>
    <w:qFormat/>
    <w:rPr>
      <w:b/>
      <w:bCs/>
      <w:kern w:val="44"/>
      <w:sz w:val="28"/>
      <w:szCs w:val="44"/>
    </w:rPr>
  </w:style>
  <w:style w:type="paragraph" w:customStyle="1" w:styleId="a4">
    <w:name w:val="有序列表"/>
    <w:link w:val="afb"/>
    <w:qFormat/>
    <w:pPr>
      <w:numPr>
        <w:numId w:val="5"/>
      </w:numPr>
      <w:spacing w:beforeLines="50" w:before="120" w:afterLines="50" w:after="120"/>
      <w:contextualSpacing/>
      <w:jc w:val="both"/>
    </w:pPr>
    <w:rPr>
      <w:rFonts w:cstheme="minorBidi"/>
      <w:kern w:val="2"/>
      <w:sz w:val="24"/>
      <w:szCs w:val="24"/>
    </w:rPr>
  </w:style>
  <w:style w:type="table" w:customStyle="1" w:styleId="afc">
    <w:name w:val="三线表"/>
    <w:basedOn w:val="a7"/>
    <w:uiPriority w:val="99"/>
    <w:qFormat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b">
    <w:name w:val="有序列表 字符"/>
    <w:basedOn w:val="afa"/>
    <w:link w:val="a4"/>
    <w:qFormat/>
  </w:style>
  <w:style w:type="character" w:customStyle="1" w:styleId="ac">
    <w:name w:val="表格 字符"/>
    <w:basedOn w:val="a6"/>
    <w:link w:val="aa"/>
    <w:qFormat/>
  </w:style>
  <w:style w:type="character" w:styleId="afd">
    <w:name w:val="Placeholder Text"/>
    <w:basedOn w:val="a6"/>
    <w:uiPriority w:val="99"/>
    <w:semiHidden/>
    <w:qFormat/>
    <w:rPr>
      <w:color w:val="808080"/>
    </w:rPr>
  </w:style>
  <w:style w:type="paragraph" w:styleId="afe">
    <w:name w:val="List Paragraph"/>
    <w:basedOn w:val="a5"/>
    <w:uiPriority w:val="34"/>
    <w:qFormat/>
    <w:pPr>
      <w:framePr w:wrap="notBeside" w:hAnchor="text" w:y="1"/>
      <w:ind w:firstLine="420"/>
    </w:pPr>
  </w:style>
  <w:style w:type="table" w:customStyle="1" w:styleId="11">
    <w:name w:val="网格型浅色1"/>
    <w:basedOn w:val="a7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7"/>
    <w:uiPriority w:val="46"/>
    <w:qFormat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f">
    <w:name w:val="行间公式表格"/>
    <w:basedOn w:val="a7"/>
    <w:uiPriority w:val="99"/>
    <w:qFormat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7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0">
    <w:name w:val="参考文献"/>
    <w:link w:val="aff0"/>
    <w:qFormat/>
    <w:pPr>
      <w:numPr>
        <w:numId w:val="6"/>
      </w:numPr>
      <w:topLinePunct/>
      <w:spacing w:line="360" w:lineRule="exact"/>
    </w:pPr>
    <w:rPr>
      <w:rFonts w:cstheme="minorBidi"/>
      <w:kern w:val="2"/>
      <w:sz w:val="24"/>
      <w:szCs w:val="24"/>
    </w:rPr>
  </w:style>
  <w:style w:type="table" w:customStyle="1" w:styleId="aff1">
    <w:name w:val="代码清单"/>
    <w:basedOn w:val="a7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f0">
    <w:name w:val="参考文献 字符"/>
    <w:basedOn w:val="a6"/>
    <w:link w:val="a0"/>
    <w:qFormat/>
  </w:style>
  <w:style w:type="table" w:customStyle="1" w:styleId="12">
    <w:name w:val="样式1"/>
    <w:basedOn w:val="a7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5"/>
    <w:link w:val="14"/>
    <w:qFormat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2">
    <w:name w:val="代码清单辅助样式2"/>
    <w:basedOn w:val="a5"/>
    <w:link w:val="23"/>
    <w:qFormat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6"/>
    <w:link w:val="13"/>
    <w:qFormat/>
    <w:rPr>
      <w:b/>
    </w:rPr>
  </w:style>
  <w:style w:type="paragraph" w:customStyle="1" w:styleId="31">
    <w:name w:val="代码清单辅助样式3"/>
    <w:basedOn w:val="a9"/>
    <w:link w:val="32"/>
    <w:qFormat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3">
    <w:name w:val="代码清单辅助样式2 字符"/>
    <w:basedOn w:val="a6"/>
    <w:link w:val="22"/>
    <w:qFormat/>
  </w:style>
  <w:style w:type="character" w:customStyle="1" w:styleId="ab">
    <w:name w:val="题注 字符"/>
    <w:basedOn w:val="a6"/>
    <w:link w:val="a9"/>
    <w:uiPriority w:val="35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b"/>
    <w:link w:val="31"/>
    <w:qFormat/>
    <w:rPr>
      <w:rFonts w:cstheme="majorBidi"/>
      <w:b/>
      <w:sz w:val="20"/>
      <w:szCs w:val="20"/>
    </w:rPr>
  </w:style>
  <w:style w:type="paragraph" w:customStyle="1" w:styleId="aff2">
    <w:name w:val="图片"/>
    <w:next w:val="a2"/>
    <w:link w:val="aff3"/>
    <w:qFormat/>
    <w:pPr>
      <w:keepNext/>
      <w:jc w:val="center"/>
    </w:pPr>
    <w:rPr>
      <w:rFonts w:cstheme="minorBidi"/>
      <w:kern w:val="2"/>
      <w:sz w:val="24"/>
      <w:szCs w:val="24"/>
    </w:rPr>
  </w:style>
  <w:style w:type="paragraph" w:customStyle="1" w:styleId="a2">
    <w:name w:val="图注"/>
    <w:basedOn w:val="a1"/>
    <w:next w:val="a5"/>
    <w:link w:val="aff4"/>
    <w:qFormat/>
    <w:pPr>
      <w:numPr>
        <w:ilvl w:val="8"/>
      </w:numPr>
      <w:spacing w:beforeLines="25" w:before="60" w:afterLines="50" w:after="120"/>
    </w:pPr>
  </w:style>
  <w:style w:type="paragraph" w:customStyle="1" w:styleId="a1">
    <w:name w:val="表注"/>
    <w:basedOn w:val="a5"/>
    <w:next w:val="aa"/>
    <w:link w:val="aff5"/>
    <w:qFormat/>
    <w:pPr>
      <w:keepNext/>
      <w:numPr>
        <w:ilvl w:val="7"/>
        <w:numId w:val="1"/>
      </w:numPr>
      <w:spacing w:beforeLines="50" w:before="120" w:after="60"/>
      <w:ind w:firstLineChars="0"/>
      <w:jc w:val="center"/>
    </w:pPr>
    <w:rPr>
      <w:b/>
      <w:sz w:val="22"/>
    </w:rPr>
  </w:style>
  <w:style w:type="paragraph" w:customStyle="1" w:styleId="24">
    <w:name w:val="创建图片辅助样式2"/>
    <w:link w:val="25"/>
    <w:qFormat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3">
    <w:name w:val="图片 字符"/>
    <w:basedOn w:val="a6"/>
    <w:link w:val="aff2"/>
    <w:qFormat/>
  </w:style>
  <w:style w:type="character" w:customStyle="1" w:styleId="25">
    <w:name w:val="创建图片辅助样式2 字符"/>
    <w:basedOn w:val="ab"/>
    <w:link w:val="24"/>
    <w:qFormat/>
    <w:rPr>
      <w:rFonts w:cstheme="majorBidi"/>
      <w:b/>
      <w:sz w:val="20"/>
      <w:szCs w:val="20"/>
    </w:rPr>
  </w:style>
  <w:style w:type="paragraph" w:customStyle="1" w:styleId="aff6">
    <w:name w:val="创建表格辅助样式"/>
    <w:basedOn w:val="a9"/>
    <w:next w:val="aa"/>
    <w:link w:val="aff7"/>
    <w:qFormat/>
    <w:pPr>
      <w:keepNext/>
    </w:pPr>
  </w:style>
  <w:style w:type="character" w:customStyle="1" w:styleId="aff7">
    <w:name w:val="创建表格辅助样式 字符"/>
    <w:basedOn w:val="ab"/>
    <w:link w:val="aff6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qFormat/>
    <w:pPr>
      <w:numPr>
        <w:numId w:val="7"/>
      </w:numPr>
      <w:wordWrap w:val="0"/>
      <w:topLinePunct/>
      <w:spacing w:beforeLines="50" w:before="50" w:afterLines="50" w:after="50"/>
      <w:ind w:leftChars="100" w:left="100" w:hangingChars="100" w:hanging="100"/>
      <w:contextualSpacing/>
      <w:jc w:val="both"/>
    </w:pPr>
    <w:rPr>
      <w:rFonts w:cstheme="minorBidi"/>
      <w:kern w:val="2"/>
      <w:sz w:val="24"/>
      <w:szCs w:val="24"/>
    </w:rPr>
  </w:style>
  <w:style w:type="character" w:customStyle="1" w:styleId="Step0">
    <w:name w:val="Step流程 字符"/>
    <w:basedOn w:val="afb"/>
    <w:link w:val="Step"/>
    <w:qFormat/>
  </w:style>
  <w:style w:type="paragraph" w:customStyle="1" w:styleId="41">
    <w:name w:val="代码清单辅助样式4"/>
    <w:link w:val="42"/>
    <w:qFormat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rFonts w:cstheme="minorBidi"/>
      <w:kern w:val="2"/>
      <w:sz w:val="21"/>
      <w:szCs w:val="24"/>
    </w:rPr>
  </w:style>
  <w:style w:type="character" w:customStyle="1" w:styleId="42">
    <w:name w:val="代码清单辅助样式4 字符"/>
    <w:basedOn w:val="a6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6"/>
    <w:qFormat/>
    <w:rPr>
      <w:vanish/>
      <w:color w:val="FF0000"/>
    </w:rPr>
  </w:style>
  <w:style w:type="paragraph" w:customStyle="1" w:styleId="MTDisplayEquation">
    <w:name w:val="MTDisplayEquation"/>
    <w:basedOn w:val="a5"/>
    <w:next w:val="a5"/>
    <w:link w:val="MTDisplayEquation0"/>
    <w:qFormat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6"/>
    <w:link w:val="MTDisplayEquation"/>
    <w:qFormat/>
    <w:rPr>
      <w:rFonts w:eastAsia="Microsoft YaHei UI Light"/>
    </w:rPr>
  </w:style>
  <w:style w:type="paragraph" w:customStyle="1" w:styleId="aff8">
    <w:name w:val="行间公式辅助样式"/>
    <w:next w:val="a5"/>
    <w:link w:val="aff9"/>
    <w:qFormat/>
    <w:pPr>
      <w:jc w:val="center"/>
    </w:pPr>
    <w:rPr>
      <w:rFonts w:cstheme="minorBidi"/>
      <w:kern w:val="2"/>
      <w:sz w:val="24"/>
      <w:szCs w:val="24"/>
    </w:rPr>
  </w:style>
  <w:style w:type="character" w:customStyle="1" w:styleId="aff9">
    <w:name w:val="行间公式辅助样式 字符"/>
    <w:basedOn w:val="a6"/>
    <w:link w:val="aff8"/>
    <w:qFormat/>
  </w:style>
  <w:style w:type="table" w:customStyle="1" w:styleId="MTEBNumberedEquation">
    <w:name w:val="MTEBNumberedEquation"/>
    <w:basedOn w:val="a7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5">
    <w:name w:val="表注 字符"/>
    <w:basedOn w:val="a6"/>
    <w:link w:val="a1"/>
    <w:qFormat/>
    <w:rPr>
      <w:b/>
      <w:kern w:val="2"/>
      <w:sz w:val="22"/>
      <w:szCs w:val="24"/>
    </w:rPr>
  </w:style>
  <w:style w:type="character" w:customStyle="1" w:styleId="aff4">
    <w:name w:val="图注 字符"/>
    <w:basedOn w:val="aff5"/>
    <w:link w:val="a2"/>
    <w:qFormat/>
    <w:rPr>
      <w:rFonts w:eastAsia="楷体"/>
      <w:b/>
      <w:kern w:val="2"/>
      <w:sz w:val="22"/>
      <w:szCs w:val="24"/>
    </w:rPr>
  </w:style>
  <w:style w:type="character" w:customStyle="1" w:styleId="60">
    <w:name w:val="标题 6 字符"/>
    <w:basedOn w:val="a6"/>
    <w:link w:val="6"/>
    <w:uiPriority w:val="9"/>
    <w:qFormat/>
    <w:rPr>
      <w:rFonts w:cstheme="majorBidi"/>
      <w:b/>
      <w:bCs/>
    </w:rPr>
  </w:style>
  <w:style w:type="character" w:customStyle="1" w:styleId="70">
    <w:name w:val="标题 7 字符"/>
    <w:basedOn w:val="a6"/>
    <w:link w:val="7"/>
    <w:uiPriority w:val="9"/>
    <w:qFormat/>
    <w:rPr>
      <w:b/>
      <w:bCs/>
    </w:rPr>
  </w:style>
  <w:style w:type="character" w:customStyle="1" w:styleId="ae">
    <w:name w:val="纯文本 字符"/>
    <w:basedOn w:val="a6"/>
    <w:link w:val="ad"/>
    <w:qFormat/>
    <w:rPr>
      <w:rFonts w:ascii="宋体" w:hAnsi="Courier New" w:cs="Courier New"/>
      <w:szCs w:val="21"/>
    </w:rPr>
  </w:style>
  <w:style w:type="paragraph" w:customStyle="1" w:styleId="26">
    <w:name w:val="样式2"/>
    <w:basedOn w:val="af1"/>
    <w:link w:val="27"/>
    <w:qFormat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7">
    <w:name w:val="样式2 字符"/>
    <w:basedOn w:val="af2"/>
    <w:link w:val="26"/>
    <w:qFormat/>
    <w:rPr>
      <w:rFonts w:cs="Times New Roman"/>
      <w:sz w:val="18"/>
      <w:szCs w:val="18"/>
    </w:rPr>
  </w:style>
  <w:style w:type="table" w:customStyle="1" w:styleId="33">
    <w:name w:val="样式3"/>
    <w:basedOn w:val="a7"/>
    <w:uiPriority w:val="99"/>
    <w:tblPr/>
    <w:tblStylePr w:type="firstRow">
      <w:rPr>
        <w:rFonts w:eastAsia="宋体"/>
        <w:b/>
        <w:sz w:val="24"/>
      </w:rPr>
    </w:tblStylePr>
  </w:style>
  <w:style w:type="paragraph" w:customStyle="1" w:styleId="affa">
    <w:name w:val="图表标题"/>
    <w:basedOn w:val="a5"/>
    <w:next w:val="a5"/>
    <w:qFormat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6"/>
    <w:qFormat/>
    <w:rPr>
      <w:vanish/>
      <w:color w:val="FF0000"/>
      <w:sz w:val="32"/>
      <w:szCs w:val="48"/>
    </w:rPr>
  </w:style>
  <w:style w:type="paragraph" w:customStyle="1" w:styleId="AMDisplayEquation">
    <w:name w:val="AMDisplayEquation"/>
    <w:basedOn w:val="a5"/>
    <w:next w:val="a5"/>
    <w:link w:val="AMDisplayEquation0"/>
    <w:qFormat/>
    <w:pPr>
      <w:tabs>
        <w:tab w:val="center" w:pos="4540"/>
        <w:tab w:val="right" w:pos="9080"/>
      </w:tabs>
      <w:ind w:firstLineChars="0" w:firstLine="0"/>
    </w:pPr>
  </w:style>
  <w:style w:type="character" w:customStyle="1" w:styleId="AMDisplayEquation0">
    <w:name w:val="AMDisplayEquation 字符"/>
    <w:basedOn w:val="a6"/>
    <w:link w:val="AMDisplayEquation"/>
    <w:qFormat/>
    <w:rPr>
      <w:kern w:val="2"/>
      <w:sz w:val="24"/>
      <w:szCs w:val="24"/>
    </w:rPr>
  </w:style>
  <w:style w:type="paragraph" w:customStyle="1" w:styleId="acbfdd8b-e11b-4d36-88ff-6049b138f862">
    <w:name w:val="acbfdd8b-e11b-4d36-88ff-6049b138f862"/>
    <w:basedOn w:val="a5"/>
    <w:link w:val="acbfdd8b-e11b-4d36-88ff-6049b138f8620"/>
    <w:qFormat/>
    <w:pPr>
      <w:adjustRightInd w:val="0"/>
      <w:spacing w:line="288" w:lineRule="auto"/>
      <w:ind w:firstLineChars="0" w:firstLine="0"/>
      <w:jc w:val="left"/>
    </w:pPr>
    <w:rPr>
      <w:rFonts w:ascii="微软雅黑" w:eastAsia="微软雅黑" w:hAnsi="微软雅黑"/>
      <w:color w:val="000000"/>
      <w:kern w:val="0"/>
      <w:sz w:val="22"/>
      <w:szCs w:val="22"/>
      <w:lang w:eastAsia="en-US"/>
    </w:rPr>
  </w:style>
  <w:style w:type="character" w:customStyle="1" w:styleId="acbfdd8b-e11b-4d36-88ff-6049b138f8620">
    <w:name w:val="acbfdd8b-e11b-4d36-88ff-6049b138f862 字符"/>
    <w:basedOn w:val="a6"/>
    <w:link w:val="acbfdd8b-e11b-4d36-88ff-6049b138f862"/>
    <w:rPr>
      <w:rFonts w:ascii="微软雅黑" w:eastAsia="微软雅黑" w:hAnsi="微软雅黑" w:cstheme="minorBidi"/>
      <w:color w:val="000000"/>
      <w:sz w:val="22"/>
      <w:szCs w:val="22"/>
      <w:lang w:eastAsia="en-US"/>
    </w:rPr>
  </w:style>
  <w:style w:type="paragraph" w:customStyle="1" w:styleId="28">
    <w:name w:val="2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CaptionCN">
    <w:name w:val="CaptionCN"/>
    <w:qFormat/>
    <w:pPr>
      <w:spacing w:after="120" w:line="276" w:lineRule="auto"/>
      <w:jc w:val="center"/>
    </w:pPr>
    <w:rPr>
      <w:rFonts w:cstheme="minorBidi"/>
      <w:sz w:val="18"/>
      <w:szCs w:val="22"/>
      <w:lang w:eastAsia="en-US"/>
    </w:rPr>
  </w:style>
  <w:style w:type="paragraph" w:customStyle="1" w:styleId="15">
    <w:name w:val="1"/>
    <w:basedOn w:val="a5"/>
    <w:next w:val="afe"/>
    <w:uiPriority w:val="34"/>
    <w:qFormat/>
    <w:pPr>
      <w:widowControl w:val="0"/>
      <w:ind w:firstLine="420"/>
    </w:pPr>
    <w:rPr>
      <w:rFonts w:cs="Times New Roman"/>
      <w:sz w:val="21"/>
    </w:rPr>
  </w:style>
  <w:style w:type="paragraph" w:customStyle="1" w:styleId="43">
    <w:name w:val="样式4"/>
    <w:basedOn w:val="a5"/>
    <w:link w:val="44"/>
    <w:qFormat/>
    <w:pPr>
      <w:ind w:firstLine="480"/>
    </w:pPr>
    <w:rPr>
      <w:rFonts w:ascii="宋体" w:hAnsi="宋体"/>
    </w:rPr>
  </w:style>
  <w:style w:type="character" w:customStyle="1" w:styleId="44">
    <w:name w:val="样式4 字符"/>
    <w:basedOn w:val="a6"/>
    <w:link w:val="43"/>
    <w:rPr>
      <w:rFonts w:ascii="宋体" w:hAnsi="宋体" w:cstheme="minorBidi"/>
      <w:kern w:val="2"/>
      <w:sz w:val="24"/>
      <w:szCs w:val="24"/>
    </w:rPr>
  </w:style>
  <w:style w:type="paragraph" w:customStyle="1" w:styleId="TOC20">
    <w:name w:val="TOC 标题2"/>
    <w:basedOn w:val="1"/>
    <w:next w:val="a5"/>
    <w:uiPriority w:val="39"/>
    <w:unhideWhenUsed/>
    <w:qFormat/>
    <w:pPr>
      <w:numPr>
        <w:numId w:val="0"/>
      </w:numPr>
      <w:wordWrap/>
      <w:topLinePunct w:val="0"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character" w:customStyle="1" w:styleId="80">
    <w:name w:val="标题 8 字符"/>
    <w:basedOn w:val="a6"/>
    <w:link w:val="8"/>
    <w:uiPriority w:val="9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51">
    <w:name w:val="样式5"/>
    <w:basedOn w:val="6"/>
    <w:link w:val="52"/>
    <w:qFormat/>
    <w:pPr>
      <w:numPr>
        <w:ilvl w:val="0"/>
        <w:numId w:val="0"/>
      </w:numPr>
    </w:pPr>
  </w:style>
  <w:style w:type="character" w:customStyle="1" w:styleId="52">
    <w:name w:val="样式5 字符"/>
    <w:basedOn w:val="60"/>
    <w:link w:val="51"/>
    <w:rPr>
      <w:rFonts w:cstheme="majorBidi"/>
      <w:b/>
      <w:bCs/>
      <w:kern w:val="2"/>
      <w:sz w:val="24"/>
      <w:szCs w:val="24"/>
    </w:rPr>
  </w:style>
  <w:style w:type="paragraph" w:customStyle="1" w:styleId="61">
    <w:name w:val="样式6"/>
    <w:basedOn w:val="51"/>
    <w:link w:val="62"/>
    <w:qFormat/>
    <w:rPr>
      <w:b w:val="0"/>
      <w:bCs w:val="0"/>
    </w:rPr>
  </w:style>
  <w:style w:type="character" w:customStyle="1" w:styleId="62">
    <w:name w:val="样式6 字符"/>
    <w:basedOn w:val="52"/>
    <w:link w:val="61"/>
    <w:rPr>
      <w:rFonts w:cstheme="majorBidi"/>
      <w:b w:val="0"/>
      <w:bCs w:val="0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&#20013;&#21335;&#20113;&#30424;\&#21016;&#26032;&#20754;(&#25968;&#23398;&#19982;&#32479;&#35745;&#23398;&#38498;)\Teaching\&#25968;&#23398;&#24314;&#27169;\&#25968;&#27169;&#31649;&#29702;\2022\&#26657;&#36187;\&#35770;&#25991;_&#25253;&#21578;_&#27169;&#26495;_20220401_v5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FAD8D-3574-43B4-91EA-F9195C46E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论文_报告_模板_20220401_v5.dotm</Template>
  <TotalTime>192</TotalTime>
  <Pages>1</Pages>
  <Words>8077</Words>
  <Characters>9936</Characters>
  <Application>Microsoft Office Word</Application>
  <DocSecurity>0</DocSecurity>
  <Lines>621</Lines>
  <Paragraphs>857</Paragraphs>
  <ScaleCrop>false</ScaleCrop>
  <Company/>
  <LinksUpToDate>false</LinksUpToDate>
  <CharactersWithSpaces>17156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刘新儒</dc:creator>
  <cp:lastModifiedBy>春妮 王</cp:lastModifiedBy>
  <cp:revision>10</cp:revision>
  <dcterms:created xsi:type="dcterms:W3CDTF">2026-09-03T12:21:00Z</dcterms:created>
  <dcterms:modified xsi:type="dcterms:W3CDTF">2026-09-04T15:27:00Z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ProductBuildVer">
    <vt:lpwstr>2052-12.1.0.28043</vt:lpwstr>
  </property>
  <property fmtid="{D5CDD505-2E9C-101B-9397-08002B2CF9AE}" pid="6" name="ICV">
    <vt:lpwstr>6C497EF425CE49A98A5B74543BD0E745_13</vt:lpwstr>
  </property>
  <property fmtid="{D5CDD505-2E9C-101B-9397-08002B2CF9AE}" pid="7" name="AMEquationSection">
    <vt:lpwstr>1</vt:lpwstr>
  </property>
  <property fmtid="{D5CDD505-2E9C-101B-9397-08002B2CF9AE}" pid="8" name="AMWinEqns">
    <vt:bool>true</vt:bool>
  </property>
  <property fmtid="{D5CDD505-2E9C-101B-9397-08002B2CF9AE}" pid="9" name="AMEquationNumber2">
    <vt:lpwstr>(#E1)</vt:lpwstr>
  </property>
  <property fmtid="{D5CDD505-2E9C-101B-9397-08002B2CF9AE}" pid="10" name="AMDeferFieldUpdate">
    <vt:lpwstr>1</vt:lpwstr>
  </property>
  <property fmtid="{D5CDD505-2E9C-101B-9397-08002B2CF9AE}" pid="11" name="KSOTemplateDocerSaveRecord">
    <vt:lpwstr>eyJoZGlkIjoiZDcwOWY1ZjM0MTVlNjdlZThkODM2MjExOWJiZTdlM2EiLCJ1c2VySWQiOiIxODIwNzIyMTEyIn0=</vt:lpwstr>
  </property>
</Properties>
</file>